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222F" w14:textId="77777777" w:rsidR="00EF0665" w:rsidRDefault="00EF0665" w:rsidP="00EF0665">
      <w:pPr>
        <w:jc w:val="center"/>
        <w:rPr>
          <w:lang w:val="pt"/>
        </w:rPr>
      </w:pPr>
      <w:bookmarkStart w:id="0" w:name="_Toc107677549"/>
      <w:bookmarkStart w:id="1" w:name="_Toc107677534"/>
      <w:bookmarkStart w:id="2" w:name="_Hlk107663948"/>
    </w:p>
    <w:p w14:paraId="37792230" w14:textId="77777777" w:rsidR="00EF0665" w:rsidRDefault="00EF0665" w:rsidP="00EF0665">
      <w:pPr>
        <w:jc w:val="center"/>
        <w:rPr>
          <w:lang w:val="pt"/>
        </w:rPr>
      </w:pPr>
    </w:p>
    <w:p w14:paraId="37792231" w14:textId="77777777" w:rsidR="00EF0665" w:rsidRDefault="00EF0665" w:rsidP="00EF0665">
      <w:pPr>
        <w:jc w:val="center"/>
        <w:rPr>
          <w:lang w:val="pt"/>
        </w:rPr>
      </w:pPr>
    </w:p>
    <w:p w14:paraId="37792232" w14:textId="77777777" w:rsidR="00EF0665" w:rsidRDefault="00EF0665" w:rsidP="00EF0665">
      <w:pPr>
        <w:jc w:val="center"/>
        <w:rPr>
          <w:lang w:val="pt"/>
        </w:rPr>
      </w:pPr>
    </w:p>
    <w:p w14:paraId="37792233" w14:textId="77777777" w:rsidR="00EF0665" w:rsidRDefault="00EF0665" w:rsidP="00EF0665">
      <w:pPr>
        <w:jc w:val="center"/>
        <w:rPr>
          <w:lang w:val="pt"/>
        </w:rPr>
      </w:pPr>
    </w:p>
    <w:p w14:paraId="37792234" w14:textId="77777777" w:rsidR="00EF0665" w:rsidRDefault="00EF0665" w:rsidP="00EF0665">
      <w:pPr>
        <w:jc w:val="center"/>
        <w:rPr>
          <w:lang w:val="pt"/>
        </w:rPr>
      </w:pPr>
    </w:p>
    <w:p w14:paraId="37792235" w14:textId="77777777" w:rsidR="00EF0665" w:rsidRDefault="00EF0665" w:rsidP="00EF0665">
      <w:pPr>
        <w:jc w:val="center"/>
        <w:rPr>
          <w:lang w:val="pt"/>
        </w:rPr>
      </w:pPr>
    </w:p>
    <w:p w14:paraId="37792236" w14:textId="77777777" w:rsidR="00EF0665" w:rsidRDefault="00EF0665" w:rsidP="00EF0665">
      <w:pPr>
        <w:jc w:val="center"/>
        <w:rPr>
          <w:lang w:val="pt"/>
        </w:rPr>
      </w:pPr>
    </w:p>
    <w:p w14:paraId="37792237" w14:textId="77777777" w:rsidR="00EF0665" w:rsidRDefault="00EF0665" w:rsidP="00EF0665">
      <w:pPr>
        <w:jc w:val="center"/>
        <w:rPr>
          <w:lang w:val="pt"/>
        </w:rPr>
      </w:pPr>
    </w:p>
    <w:p w14:paraId="37792238" w14:textId="77777777" w:rsidR="00EF0665" w:rsidRDefault="00EF0665" w:rsidP="00EF0665">
      <w:pPr>
        <w:jc w:val="center"/>
        <w:rPr>
          <w:lang w:val="pt"/>
        </w:rPr>
      </w:pPr>
    </w:p>
    <w:p w14:paraId="37792239" w14:textId="77777777" w:rsidR="00EF0665" w:rsidRDefault="00EF0665" w:rsidP="00EF0665">
      <w:pPr>
        <w:jc w:val="center"/>
        <w:rPr>
          <w:lang w:val="pt"/>
        </w:rPr>
      </w:pPr>
    </w:p>
    <w:p w14:paraId="3779223A" w14:textId="77777777" w:rsidR="00EF0665" w:rsidRPr="00883F3D" w:rsidRDefault="0087351F" w:rsidP="00EF0665">
      <w:pPr>
        <w:jc w:val="center"/>
        <w:rPr>
          <w:b/>
          <w:bCs/>
          <w:lang w:val="pt"/>
        </w:rPr>
      </w:pPr>
      <w:r w:rsidRPr="00883F3D">
        <w:rPr>
          <w:b/>
          <w:bCs/>
          <w:lang w:val="pt"/>
        </w:rPr>
        <w:t>Controle de Mudanças do Projeto</w:t>
      </w:r>
    </w:p>
    <w:p w14:paraId="3779223B" w14:textId="77777777" w:rsidR="00EF0665" w:rsidRPr="00EF0665" w:rsidRDefault="00EF0665" w:rsidP="00EF0665">
      <w:pPr>
        <w:jc w:val="center"/>
        <w:rPr>
          <w:lang w:val="pt"/>
        </w:rPr>
      </w:pPr>
    </w:p>
    <w:p w14:paraId="3779223D" w14:textId="6DE05112" w:rsidR="00EF0665" w:rsidRPr="00AC0B4A" w:rsidRDefault="0087351F" w:rsidP="00EF0665">
      <w:pPr>
        <w:jc w:val="center"/>
        <w:rPr>
          <w:color w:val="7030A0"/>
          <w:lang w:val="pt"/>
        </w:rPr>
      </w:pPr>
      <w:r w:rsidRPr="00AC0B4A">
        <w:rPr>
          <w:color w:val="7030A0"/>
          <w:lang w:val="pt"/>
        </w:rPr>
        <w:t>&lt;Número e nome do projeto&gt;</w:t>
      </w:r>
    </w:p>
    <w:p w14:paraId="3779223E" w14:textId="77777777" w:rsidR="00EF0665" w:rsidRPr="00EF0665" w:rsidRDefault="00EF0665" w:rsidP="00EF0665">
      <w:pPr>
        <w:jc w:val="center"/>
        <w:rPr>
          <w:lang w:val="pt"/>
        </w:rPr>
      </w:pPr>
    </w:p>
    <w:p w14:paraId="3779223F" w14:textId="519306B7" w:rsidR="00EF0665" w:rsidRPr="00EF0665" w:rsidRDefault="0087351F" w:rsidP="00EF0665">
      <w:pPr>
        <w:jc w:val="center"/>
        <w:rPr>
          <w:lang w:val="pt"/>
        </w:rPr>
      </w:pPr>
      <w:r w:rsidRPr="00803ADB">
        <w:rPr>
          <w:lang w:val="pt"/>
        </w:rPr>
        <w:t>País</w:t>
      </w:r>
    </w:p>
    <w:p w14:paraId="37792240" w14:textId="77777777" w:rsidR="00EF0665" w:rsidRPr="00EF0665" w:rsidRDefault="00EF0665" w:rsidP="00EF0665">
      <w:pPr>
        <w:jc w:val="center"/>
        <w:rPr>
          <w:lang w:val="pt"/>
        </w:rPr>
      </w:pPr>
    </w:p>
    <w:p w14:paraId="37792241" w14:textId="35F35E8C" w:rsidR="00EF0665" w:rsidRPr="00EF0665" w:rsidRDefault="0087351F" w:rsidP="00EF0665">
      <w:pPr>
        <w:jc w:val="center"/>
        <w:rPr>
          <w:lang w:val="pt"/>
        </w:rPr>
      </w:pPr>
      <w:r w:rsidRPr="00EF0665">
        <w:rPr>
          <w:lang w:val="pt"/>
        </w:rPr>
        <w:t xml:space="preserve">Data: </w:t>
      </w:r>
      <w:sdt>
        <w:sdtPr>
          <w:rPr>
            <w:rStyle w:val="GuidanceChar"/>
            <w:color w:val="auto"/>
            <w:lang w:val="pt"/>
          </w:rPr>
          <w:id w:val="-1459795802"/>
          <w:placeholder>
            <w:docPart w:val="DefaultPlaceholder_-1854013437"/>
          </w:placeholder>
          <w:date>
            <w:dateFormat w:val="dd-MMM-yyyy"/>
            <w:lid w:val="pt-BR"/>
            <w:storeMappedDataAs w:val="dateTime"/>
            <w:calendar w:val="gregorian"/>
          </w:date>
        </w:sdtPr>
        <w:sdtContent>
          <w:r w:rsidRPr="000414AB">
            <w:rPr>
              <w:rStyle w:val="GuidanceChar"/>
              <w:color w:val="auto"/>
              <w:lang w:val="pt"/>
            </w:rPr>
            <w:t>DD/MMM/AAAA</w:t>
          </w:r>
        </w:sdtContent>
      </w:sdt>
    </w:p>
    <w:p w14:paraId="37792242" w14:textId="77777777" w:rsidR="00EF0665" w:rsidRPr="00EF0665" w:rsidRDefault="00EF0665" w:rsidP="00EF0665">
      <w:pPr>
        <w:jc w:val="center"/>
        <w:rPr>
          <w:lang w:val="pt"/>
        </w:rPr>
      </w:pPr>
    </w:p>
    <w:p w14:paraId="37792243" w14:textId="77777777" w:rsidR="00EF0665" w:rsidRDefault="0087351F" w:rsidP="00EF0665">
      <w:pPr>
        <w:jc w:val="center"/>
        <w:rPr>
          <w:rFonts w:cs="Arial"/>
          <w:bCs/>
          <w:color w:val="0070C0"/>
          <w:kern w:val="32"/>
          <w:sz w:val="28"/>
          <w:szCs w:val="32"/>
          <w:lang w:val="pt" w:eastAsia="nl-NL"/>
        </w:rPr>
      </w:pPr>
      <w:r w:rsidRPr="00EF0665">
        <w:rPr>
          <w:lang w:val="pt"/>
        </w:rPr>
        <w:t xml:space="preserve">Autor: </w:t>
      </w:r>
      <w:r w:rsidRPr="0016296E">
        <w:rPr>
          <w:rStyle w:val="GuidanceChar"/>
          <w:lang w:val="pt"/>
        </w:rPr>
        <w:t>Nome do Autor</w:t>
      </w:r>
      <w:r>
        <w:rPr>
          <w:lang w:val="pt"/>
        </w:rPr>
        <w:br w:type="page"/>
      </w:r>
    </w:p>
    <w:bookmarkEnd w:id="2" w:displacedByCustomXml="next"/>
    <w:bookmarkEnd w:id="1" w:displacedByCustomXml="next"/>
    <w:bookmarkEnd w:id="0" w:displacedByCustomXml="next"/>
    <w:sdt>
      <w:sdtPr>
        <w:rPr>
          <w:rFonts w:ascii="Arial" w:eastAsia="Times New Roman" w:hAnsi="Arial" w:cs="Times New Roman"/>
          <w:bCs/>
          <w:noProof/>
          <w:color w:val="auto"/>
          <w:sz w:val="16"/>
          <w:szCs w:val="20"/>
          <w:lang w:val="nl-NL"/>
        </w:rPr>
        <w:id w:val="30475750"/>
        <w:docPartObj>
          <w:docPartGallery w:val="Table of Contents"/>
          <w:docPartUnique/>
        </w:docPartObj>
      </w:sdtPr>
      <w:sdtEndPr>
        <w:rPr>
          <w:rFonts w:ascii="Calibri" w:hAnsi="Calibri"/>
          <w:b/>
          <w:noProof w:val="0"/>
          <w:sz w:val="22"/>
          <w:szCs w:val="24"/>
          <w:lang w:val="en-US"/>
        </w:rPr>
      </w:sdtEndPr>
      <w:sdtContent>
        <w:p w14:paraId="37792244" w14:textId="77777777" w:rsidR="00007FE1" w:rsidRPr="004857C4" w:rsidRDefault="0087351F" w:rsidP="00EF0DA2">
          <w:pPr>
            <w:pStyle w:val="CabealhodoSumrio"/>
            <w:rPr>
              <w:color w:val="7030A0"/>
            </w:rPr>
          </w:pPr>
          <w:r w:rsidRPr="007F6024">
            <w:rPr>
              <w:lang w:val="pt"/>
            </w:rPr>
            <w:t>Conteúdos</w:t>
          </w:r>
        </w:p>
        <w:p w14:paraId="5C9D71DC" w14:textId="4A5CC525" w:rsidR="00802DFB" w:rsidRDefault="0087351F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  <w:lang w:val="pt-BR" w:eastAsia="pt-BR"/>
            </w:rPr>
          </w:pPr>
          <w:r>
            <w:rPr>
              <w:b/>
              <w:bCs w:val="0"/>
              <w:szCs w:val="20"/>
              <w:lang w:val="pt"/>
            </w:rPr>
            <w:fldChar w:fldCharType="begin"/>
          </w:r>
          <w:r>
            <w:rPr>
              <w:b/>
              <w:bCs w:val="0"/>
              <w:szCs w:val="20"/>
              <w:lang w:val="pt"/>
            </w:rPr>
            <w:instrText xml:space="preserve"> TOC \o "1-4" \h \z \u </w:instrText>
          </w:r>
          <w:r>
            <w:rPr>
              <w:b/>
              <w:bCs w:val="0"/>
              <w:szCs w:val="20"/>
              <w:lang w:val="pt"/>
            </w:rPr>
            <w:fldChar w:fldCharType="separate"/>
          </w:r>
          <w:hyperlink w:anchor="_Toc144117277" w:history="1">
            <w:r w:rsidR="00802DFB" w:rsidRPr="008631F0">
              <w:rPr>
                <w:rStyle w:val="Hyperlink"/>
                <w:noProof/>
              </w:rPr>
              <w:t>1</w:t>
            </w:r>
            <w:r w:rsidR="00802DFB">
              <w:rPr>
                <w:rFonts w:asciiTheme="minorHAnsi" w:eastAsiaTheme="minorEastAsia" w:hAnsiTheme="minorHAnsi" w:cstheme="minorBidi"/>
                <w:bCs w:val="0"/>
                <w:noProof/>
                <w:szCs w:val="22"/>
                <w:lang w:val="pt-BR" w:eastAsia="pt-BR"/>
              </w:rPr>
              <w:tab/>
            </w:r>
            <w:r w:rsidR="00802DFB" w:rsidRPr="008631F0">
              <w:rPr>
                <w:rStyle w:val="Hyperlink"/>
                <w:noProof/>
              </w:rPr>
              <w:t>Finalidade do documento</w:t>
            </w:r>
            <w:r w:rsidR="00802DFB">
              <w:rPr>
                <w:noProof/>
                <w:webHidden/>
              </w:rPr>
              <w:tab/>
            </w:r>
            <w:r w:rsidR="00802DFB">
              <w:rPr>
                <w:noProof/>
                <w:webHidden/>
              </w:rPr>
              <w:fldChar w:fldCharType="begin"/>
            </w:r>
            <w:r w:rsidR="00802DFB">
              <w:rPr>
                <w:noProof/>
                <w:webHidden/>
              </w:rPr>
              <w:instrText xml:space="preserve"> PAGEREF _Toc144117277 \h </w:instrText>
            </w:r>
            <w:r w:rsidR="00802DFB">
              <w:rPr>
                <w:noProof/>
                <w:webHidden/>
              </w:rPr>
            </w:r>
            <w:r w:rsidR="00802DFB">
              <w:rPr>
                <w:noProof/>
                <w:webHidden/>
              </w:rPr>
              <w:fldChar w:fldCharType="separate"/>
            </w:r>
            <w:r w:rsidR="00802DFB">
              <w:rPr>
                <w:noProof/>
                <w:webHidden/>
              </w:rPr>
              <w:t>3</w:t>
            </w:r>
            <w:r w:rsidR="00802DFB">
              <w:rPr>
                <w:noProof/>
                <w:webHidden/>
              </w:rPr>
              <w:fldChar w:fldCharType="end"/>
            </w:r>
          </w:hyperlink>
        </w:p>
        <w:p w14:paraId="1F25FD8F" w14:textId="3494A3B7" w:rsidR="00802DFB" w:rsidRDefault="00802DF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  <w:lang w:val="pt-BR" w:eastAsia="pt-BR"/>
            </w:rPr>
          </w:pPr>
          <w:hyperlink w:anchor="_Toc144117278" w:history="1">
            <w:r w:rsidRPr="008631F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Cs w:val="22"/>
                <w:lang w:val="pt-BR" w:eastAsia="pt-BR"/>
              </w:rPr>
              <w:tab/>
            </w:r>
            <w:r w:rsidRPr="008631F0">
              <w:rPr>
                <w:rStyle w:val="Hyperlink"/>
                <w:noProof/>
                <w:lang w:val="pt"/>
              </w:rPr>
              <w:t>Histórico de revisão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D1B5D" w14:textId="0C77F8C6" w:rsidR="00802DFB" w:rsidRDefault="00802DF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  <w:lang w:val="pt-BR" w:eastAsia="pt-BR"/>
            </w:rPr>
          </w:pPr>
          <w:hyperlink w:anchor="_Toc144117279" w:history="1">
            <w:r w:rsidRPr="008631F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Cs w:val="22"/>
                <w:lang w:val="pt-BR" w:eastAsia="pt-BR"/>
              </w:rPr>
              <w:tab/>
            </w:r>
            <w:r w:rsidRPr="008631F0">
              <w:rPr>
                <w:rStyle w:val="Hyperlink"/>
                <w:noProof/>
              </w:rPr>
              <w:t>Solicitação de Mudança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6C0B" w14:textId="47C92F12" w:rsidR="00802DFB" w:rsidRDefault="00802DFB">
          <w:pPr>
            <w:pStyle w:val="Sumrio2"/>
            <w:rPr>
              <w:rFonts w:eastAsiaTheme="minorEastAsia" w:cstheme="minorBidi"/>
              <w:bCs w:val="0"/>
              <w:noProof/>
              <w:szCs w:val="22"/>
              <w:lang w:val="pt-BR" w:eastAsia="pt-BR"/>
            </w:rPr>
          </w:pPr>
          <w:hyperlink w:anchor="_Toc144117280" w:history="1">
            <w:r w:rsidRPr="008631F0">
              <w:rPr>
                <w:rStyle w:val="Hyperlink"/>
                <w:noProof/>
                <w:lang w:val="pt-BR"/>
              </w:rPr>
              <w:t>Descrição, Motivos e Consequências da Mudança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0B0C0" w14:textId="5C391FA5" w:rsidR="00802DFB" w:rsidRDefault="00802DFB">
          <w:pPr>
            <w:pStyle w:val="Sumrio2"/>
            <w:rPr>
              <w:rFonts w:eastAsiaTheme="minorEastAsia" w:cstheme="minorBidi"/>
              <w:bCs w:val="0"/>
              <w:noProof/>
              <w:szCs w:val="22"/>
              <w:lang w:val="pt-BR" w:eastAsia="pt-BR"/>
            </w:rPr>
          </w:pPr>
          <w:hyperlink w:anchor="_Toc144117281" w:history="1">
            <w:r w:rsidRPr="008631F0">
              <w:rPr>
                <w:rStyle w:val="Hyperlink"/>
                <w:noProof/>
              </w:rPr>
              <w:t>Observações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658D" w14:textId="08FDD7E9" w:rsidR="00802DFB" w:rsidRDefault="00802DF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  <w:lang w:val="pt-BR" w:eastAsia="pt-BR"/>
            </w:rPr>
          </w:pPr>
          <w:hyperlink w:anchor="_Toc144117282" w:history="1">
            <w:r w:rsidRPr="008631F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Cs w:val="22"/>
                <w:lang w:val="pt-BR" w:eastAsia="pt-BR"/>
              </w:rPr>
              <w:tab/>
            </w:r>
            <w:r w:rsidRPr="008631F0">
              <w:rPr>
                <w:rStyle w:val="Hyperlink"/>
                <w:noProof/>
              </w:rPr>
              <w:t>Impactos da Mudança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CE15" w14:textId="5760AC29" w:rsidR="00802DFB" w:rsidRDefault="00802DFB">
          <w:pPr>
            <w:pStyle w:val="Sumrio2"/>
            <w:rPr>
              <w:rFonts w:eastAsiaTheme="minorEastAsia" w:cstheme="minorBidi"/>
              <w:bCs w:val="0"/>
              <w:noProof/>
              <w:szCs w:val="22"/>
              <w:lang w:val="pt-BR" w:eastAsia="pt-BR"/>
            </w:rPr>
          </w:pPr>
          <w:hyperlink w:anchor="_Toc144117283" w:history="1">
            <w:r w:rsidRPr="008631F0">
              <w:rPr>
                <w:rStyle w:val="Hyperlink"/>
                <w:noProof/>
              </w:rPr>
              <w:t>Impactos em tempo: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B8D9" w14:textId="31BE6BFD" w:rsidR="00802DFB" w:rsidRDefault="00802DFB">
          <w:pPr>
            <w:pStyle w:val="Sumrio2"/>
            <w:rPr>
              <w:rFonts w:eastAsiaTheme="minorEastAsia" w:cstheme="minorBidi"/>
              <w:bCs w:val="0"/>
              <w:noProof/>
              <w:szCs w:val="22"/>
              <w:lang w:val="pt-BR" w:eastAsia="pt-BR"/>
            </w:rPr>
          </w:pPr>
          <w:hyperlink w:anchor="_Toc144117284" w:history="1">
            <w:r w:rsidRPr="008631F0">
              <w:rPr>
                <w:rStyle w:val="Hyperlink"/>
                <w:noProof/>
              </w:rPr>
              <w:t>Impactos em custos: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71FAB" w14:textId="5755BC25" w:rsidR="00802DFB" w:rsidRDefault="00802DFB">
          <w:pPr>
            <w:pStyle w:val="Sumrio2"/>
            <w:rPr>
              <w:rFonts w:eastAsiaTheme="minorEastAsia" w:cstheme="minorBidi"/>
              <w:bCs w:val="0"/>
              <w:noProof/>
              <w:szCs w:val="22"/>
              <w:lang w:val="pt-BR" w:eastAsia="pt-BR"/>
            </w:rPr>
          </w:pPr>
          <w:hyperlink w:anchor="_Toc144117285" w:history="1">
            <w:r w:rsidRPr="008631F0">
              <w:rPr>
                <w:rStyle w:val="Hyperlink"/>
                <w:noProof/>
              </w:rPr>
              <w:t>Outros: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BDDD" w14:textId="58047B58" w:rsidR="00802DFB" w:rsidRDefault="00802DFB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Cs w:val="0"/>
              <w:noProof/>
              <w:szCs w:val="22"/>
              <w:lang w:val="pt-BR" w:eastAsia="pt-BR"/>
            </w:rPr>
          </w:pPr>
          <w:hyperlink w:anchor="_Toc144117286" w:history="1">
            <w:r w:rsidRPr="008631F0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szCs w:val="22"/>
                <w:lang w:val="pt-BR" w:eastAsia="pt-BR"/>
              </w:rPr>
              <w:tab/>
            </w:r>
            <w:r w:rsidRPr="008631F0">
              <w:rPr>
                <w:rStyle w:val="Hyperlink"/>
                <w:noProof/>
              </w:rPr>
              <w:t>Assinaturas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_Toc144117286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FCF6" w14:textId="04AE797E" w:rsidR="00007FE1" w:rsidRDefault="0087351F" w:rsidP="00007FE1">
          <w:pPr>
            <w:pStyle w:val="TOCNormal"/>
            <w:rPr>
              <w:rFonts w:asciiTheme="minorHAnsi" w:hAnsiTheme="minorHAnsi"/>
              <w:b/>
              <w:bCs w:val="0"/>
              <w:szCs w:val="20"/>
            </w:rPr>
          </w:pPr>
          <w:r>
            <w:rPr>
              <w:rFonts w:asciiTheme="minorHAnsi" w:hAnsiTheme="minorHAnsi"/>
              <w:b/>
              <w:bCs w:val="0"/>
              <w:szCs w:val="20"/>
            </w:rPr>
            <w:fldChar w:fldCharType="end"/>
          </w:r>
        </w:p>
      </w:sdtContent>
    </w:sdt>
    <w:p w14:paraId="37792273" w14:textId="77777777" w:rsidR="00EF0DA2" w:rsidRDefault="0087351F">
      <w:pPr>
        <w:rPr>
          <w:rFonts w:cs="Arial"/>
          <w:bCs/>
          <w:color w:val="0070C0"/>
          <w:kern w:val="32"/>
          <w:sz w:val="28"/>
          <w:szCs w:val="32"/>
          <w:lang w:eastAsia="nl-NL"/>
        </w:rPr>
      </w:pPr>
      <w:bookmarkStart w:id="3" w:name="_Toc107677536"/>
      <w:bookmarkStart w:id="4" w:name="_Toc107677551"/>
      <w:r>
        <w:br w:type="page"/>
      </w:r>
    </w:p>
    <w:p w14:paraId="37792274" w14:textId="77777777" w:rsidR="00EF0DA2" w:rsidRDefault="0087351F" w:rsidP="00EF0DA2">
      <w:pPr>
        <w:pStyle w:val="Ttulo1"/>
        <w:numPr>
          <w:ilvl w:val="0"/>
          <w:numId w:val="35"/>
        </w:numPr>
      </w:pPr>
      <w:bookmarkStart w:id="5" w:name="_Toc107938508"/>
      <w:bookmarkStart w:id="6" w:name="_Toc107938536"/>
      <w:bookmarkStart w:id="7" w:name="_Toc107938764"/>
      <w:bookmarkStart w:id="8" w:name="_Toc256000021"/>
      <w:bookmarkStart w:id="9" w:name="_Toc108006171"/>
      <w:bookmarkStart w:id="10" w:name="_Toc108006216"/>
      <w:bookmarkStart w:id="11" w:name="_Toc140589806"/>
      <w:bookmarkStart w:id="12" w:name="_Toc144117277"/>
      <w:proofErr w:type="spellStart"/>
      <w:r w:rsidRPr="005F10AF">
        <w:lastRenderedPageBreak/>
        <w:t>Finalidade</w:t>
      </w:r>
      <w:proofErr w:type="spellEnd"/>
      <w:r w:rsidRPr="005F10AF">
        <w:t xml:space="preserve"> do </w:t>
      </w:r>
      <w:proofErr w:type="spellStart"/>
      <w:r>
        <w:t>document</w:t>
      </w:r>
      <w:bookmarkEnd w:id="5"/>
      <w:bookmarkEnd w:id="6"/>
      <w:bookmarkEnd w:id="7"/>
      <w:r w:rsidR="00047E33">
        <w:t>o</w:t>
      </w:r>
      <w:bookmarkEnd w:id="8"/>
      <w:bookmarkEnd w:id="9"/>
      <w:bookmarkEnd w:id="10"/>
      <w:bookmarkEnd w:id="11"/>
      <w:bookmarkEnd w:id="12"/>
      <w:proofErr w:type="spellEnd"/>
    </w:p>
    <w:p w14:paraId="37792275" w14:textId="77777777" w:rsidR="005F10AF" w:rsidRPr="00BA4B6D" w:rsidRDefault="0087351F" w:rsidP="000C53A4">
      <w:pPr>
        <w:jc w:val="both"/>
        <w:rPr>
          <w:lang w:val="pt-BR" w:eastAsia="nl-NL"/>
        </w:rPr>
      </w:pPr>
      <w:r w:rsidRPr="00BA4B6D">
        <w:rPr>
          <w:lang w:val="pt-BR" w:eastAsia="nl-NL"/>
        </w:rPr>
        <w:t>O objetivo deste documento é registrar cada solicitação de mudança do projeto, descrever os motivos da solicitação, as consequências, as soluções / opções propostas, impactos de cada solução e as recomendações do Gerente de Projetos.</w:t>
      </w:r>
    </w:p>
    <w:p w14:paraId="37792276" w14:textId="77777777" w:rsidR="00D55DA0" w:rsidRPr="00BA4B6D" w:rsidRDefault="00D55DA0" w:rsidP="000C53A4">
      <w:pPr>
        <w:jc w:val="both"/>
        <w:rPr>
          <w:lang w:val="pt-BR" w:eastAsia="nl-NL"/>
        </w:rPr>
      </w:pPr>
    </w:p>
    <w:p w14:paraId="37792277" w14:textId="77777777" w:rsidR="00D55DA0" w:rsidRDefault="0087351F" w:rsidP="00D55DA0">
      <w:pPr>
        <w:pStyle w:val="Ttulo1"/>
      </w:pPr>
      <w:bookmarkStart w:id="13" w:name="_Toc256000022"/>
      <w:bookmarkStart w:id="14" w:name="_Toc107938512"/>
      <w:bookmarkStart w:id="15" w:name="_Toc107938540"/>
      <w:bookmarkStart w:id="16" w:name="_Toc107938768"/>
      <w:bookmarkStart w:id="17" w:name="_Toc108006172"/>
      <w:bookmarkStart w:id="18" w:name="_Toc108006217"/>
      <w:bookmarkStart w:id="19" w:name="_Toc140589807"/>
      <w:bookmarkStart w:id="20" w:name="_Toc144117278"/>
      <w:r>
        <w:rPr>
          <w:lang w:val="pt"/>
        </w:rPr>
        <w:t>Histórico de revisão de documentos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37792278" w14:textId="77777777" w:rsidR="00D55DA0" w:rsidRPr="00BA4B6D" w:rsidRDefault="0087351F" w:rsidP="00D55DA0">
      <w:pPr>
        <w:pStyle w:val="Guidance"/>
        <w:jc w:val="both"/>
        <w:rPr>
          <w:lang w:val="pt-BR" w:eastAsia="nl-NL"/>
        </w:rPr>
      </w:pPr>
      <w:r>
        <w:rPr>
          <w:lang w:val="pt" w:eastAsia="nl-NL"/>
        </w:rPr>
        <w:t>&lt;</w:t>
      </w:r>
      <w:r w:rsidRPr="009139B6">
        <w:rPr>
          <w:lang w:val="pt" w:eastAsia="nl-NL"/>
        </w:rPr>
        <w:t>Descreva o número da revisão, descreva brevemente quais foram as mudanças e o responsável pela mudança</w:t>
      </w:r>
      <w:r>
        <w:rPr>
          <w:lang w:val="pt" w:eastAsia="nl-NL"/>
        </w:rPr>
        <w:t>&gt;</w:t>
      </w:r>
    </w:p>
    <w:tbl>
      <w:tblPr>
        <w:tblStyle w:val="Tabelacomgrade"/>
        <w:tblW w:w="5001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008"/>
        <w:gridCol w:w="1486"/>
        <w:gridCol w:w="1972"/>
        <w:gridCol w:w="3022"/>
        <w:gridCol w:w="2142"/>
      </w:tblGrid>
      <w:tr w:rsidR="00F20E37" w14:paraId="3779227E" w14:textId="77777777" w:rsidTr="00B11362">
        <w:trPr>
          <w:cantSplit/>
          <w:tblHeader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92279" w14:textId="77777777" w:rsidR="00D55DA0" w:rsidRPr="00A07B95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C3D">
              <w:rPr>
                <w:rFonts w:asciiTheme="minorHAnsi" w:hAnsiTheme="minorHAnsi" w:cstheme="minorHAnsi"/>
                <w:b/>
                <w:sz w:val="22"/>
                <w:szCs w:val="22"/>
              </w:rPr>
              <w:t>Revisão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9227A" w14:textId="77777777" w:rsidR="00D55DA0" w:rsidRPr="00A07B95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Data de lançamento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9227B" w14:textId="77777777" w:rsidR="00D55DA0" w:rsidRPr="00A07B95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Autor</w:t>
            </w:r>
          </w:p>
        </w:tc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9227C" w14:textId="77777777" w:rsidR="00D55DA0" w:rsidRPr="00A7329C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</w:pPr>
            <w:r w:rsidRPr="00A7329C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Descrição das mudanças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9227D" w14:textId="77777777" w:rsidR="00D55DA0" w:rsidRPr="00A07B95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b/>
                <w:sz w:val="22"/>
                <w:szCs w:val="22"/>
                <w:lang w:val="pt"/>
              </w:rPr>
              <w:t>CR / Razão</w:t>
            </w:r>
          </w:p>
        </w:tc>
      </w:tr>
      <w:tr w:rsidR="00F20E37" w14:paraId="37792285" w14:textId="77777777" w:rsidTr="00B11362">
        <w:trPr>
          <w:cantSplit/>
        </w:trPr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227F" w14:textId="4BBBFC0F" w:rsidR="00D55DA0" w:rsidRPr="00A07B95" w:rsidRDefault="00802DFB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pt"/>
              </w:rPr>
              <w:t>001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Theme="minorHAnsi" w:hAnsiTheme="minorHAnsi" w:cstheme="minorHAnsi"/>
                <w:sz w:val="22"/>
                <w:szCs w:val="22"/>
                <w:lang w:val="pt"/>
              </w:rPr>
              <w:id w:val="584660378"/>
              <w:placeholder>
                <w:docPart w:val="DefaultPlaceholder_-1854013437"/>
              </w:placeholder>
              <w:date>
                <w:dateFormat w:val="dd-MMM-yyyy"/>
                <w:lid w:val="pt-BR"/>
                <w:storeMappedDataAs w:val="dateTime"/>
                <w:calendar w:val="gregorian"/>
              </w:date>
            </w:sdtPr>
            <w:sdtContent>
              <w:p w14:paraId="37792280" w14:textId="06449DF8" w:rsidR="00D55DA0" w:rsidRPr="00A07B95" w:rsidRDefault="0087351F" w:rsidP="00B11362">
                <w:pPr>
                  <w:pStyle w:val="SemEspaamento"/>
                  <w:keepNext/>
                  <w:rPr>
                    <w:rFonts w:asciiTheme="minorHAnsi" w:hAnsiTheme="minorHAnsi" w:cstheme="minorHAnsi"/>
                    <w:sz w:val="22"/>
                    <w:szCs w:val="22"/>
                  </w:rPr>
                </w:pPr>
                <w:r w:rsidRPr="00E97E4F">
                  <w:rPr>
                    <w:rFonts w:asciiTheme="minorHAnsi" w:hAnsiTheme="minorHAnsi" w:cstheme="minorHAnsi"/>
                    <w:sz w:val="22"/>
                    <w:szCs w:val="22"/>
                    <w:lang w:val="pt"/>
                  </w:rPr>
                  <w:t>DD-MMM-AAAA</w:t>
                </w:r>
              </w:p>
            </w:sdtContent>
          </w:sdt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2281" w14:textId="77777777" w:rsidR="00D55DA0" w:rsidRPr="00A07B95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sz w:val="22"/>
                <w:szCs w:val="22"/>
                <w:lang w:val="pt"/>
              </w:rPr>
              <w:t>&lt;Nome&gt;</w:t>
            </w:r>
          </w:p>
        </w:tc>
        <w:tc>
          <w:tcPr>
            <w:tcW w:w="1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2282" w14:textId="77777777" w:rsidR="00D55DA0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sz w:val="22"/>
                <w:szCs w:val="22"/>
                <w:lang w:val="pt"/>
              </w:rPr>
            </w:pPr>
            <w:r w:rsidRPr="00A07B95">
              <w:rPr>
                <w:rFonts w:asciiTheme="minorHAnsi" w:hAnsiTheme="minorHAnsi" w:cstheme="minorHAnsi"/>
                <w:sz w:val="22"/>
                <w:szCs w:val="22"/>
                <w:lang w:val="pt"/>
              </w:rPr>
              <w:t>&lt;texto&gt;</w:t>
            </w:r>
          </w:p>
          <w:p w14:paraId="37792283" w14:textId="77777777" w:rsidR="00D55DA0" w:rsidRPr="00CD596E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CD596E">
              <w:rPr>
                <w:rFonts w:asciiTheme="minorHAnsi" w:hAnsiTheme="minorHAnsi" w:cstheme="minorHAnsi"/>
                <w:bCs/>
                <w:sz w:val="22"/>
                <w:szCs w:val="22"/>
              </w:rPr>
              <w:t>Páginas</w:t>
            </w:r>
            <w:proofErr w:type="spellEnd"/>
            <w:r w:rsidRPr="00CD596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CD596E">
              <w:rPr>
                <w:rFonts w:asciiTheme="minorHAnsi" w:hAnsiTheme="minorHAnsi" w:cstheme="minorHAnsi"/>
                <w:bCs/>
                <w:sz w:val="22"/>
                <w:szCs w:val="22"/>
              </w:rPr>
              <w:t>modificadas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: xxx</w:t>
            </w:r>
          </w:p>
        </w:tc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2284" w14:textId="634588FA" w:rsidR="00D55DA0" w:rsidRPr="00A07B95" w:rsidRDefault="0087351F" w:rsidP="00B11362">
            <w:pPr>
              <w:pStyle w:val="SemEspaamento"/>
              <w:keepNext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07B95">
              <w:rPr>
                <w:rFonts w:asciiTheme="minorHAnsi" w:hAnsiTheme="minorHAnsi" w:cstheme="minorHAnsi"/>
                <w:sz w:val="22"/>
                <w:szCs w:val="22"/>
                <w:lang w:val="pt"/>
              </w:rPr>
              <w:t>&lt;</w:t>
            </w:r>
            <w:r w:rsidR="00802DFB">
              <w:rPr>
                <w:rFonts w:asciiTheme="minorHAnsi" w:hAnsiTheme="minorHAnsi" w:cstheme="minorHAnsi"/>
                <w:sz w:val="22"/>
                <w:szCs w:val="22"/>
                <w:lang w:val="pt"/>
              </w:rPr>
              <w:t>N/A</w:t>
            </w:r>
          </w:p>
        </w:tc>
      </w:tr>
    </w:tbl>
    <w:p w14:paraId="37792286" w14:textId="77777777" w:rsidR="000C53A4" w:rsidRPr="005F10AF" w:rsidRDefault="000C53A4" w:rsidP="005F10AF">
      <w:pPr>
        <w:rPr>
          <w:lang w:eastAsia="nl-NL"/>
        </w:rPr>
      </w:pPr>
    </w:p>
    <w:p w14:paraId="37792287" w14:textId="77777777" w:rsidR="00E454FB" w:rsidRDefault="0087351F" w:rsidP="00E454FB">
      <w:pPr>
        <w:pStyle w:val="Ttulo1"/>
      </w:pPr>
      <w:bookmarkStart w:id="21" w:name="_Toc256000023"/>
      <w:bookmarkStart w:id="22" w:name="_Toc107938509"/>
      <w:bookmarkStart w:id="23" w:name="_Toc107938537"/>
      <w:bookmarkStart w:id="24" w:name="_Toc107938765"/>
      <w:bookmarkStart w:id="25" w:name="_Toc108006173"/>
      <w:bookmarkStart w:id="26" w:name="_Toc108006218"/>
      <w:bookmarkStart w:id="27" w:name="_Toc140589808"/>
      <w:bookmarkStart w:id="28" w:name="_Toc144117279"/>
      <w:r w:rsidRPr="005E78B9">
        <w:t>Solicitação de Mudança #1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20E37" w:rsidRPr="000414AB" w14:paraId="37792289" w14:textId="77777777" w:rsidTr="00D4494E">
        <w:trPr>
          <w:trHeight w:val="720"/>
          <w:jc w:val="center"/>
        </w:trPr>
        <w:tc>
          <w:tcPr>
            <w:tcW w:w="9939" w:type="dxa"/>
            <w:vAlign w:val="center"/>
          </w:tcPr>
          <w:p w14:paraId="37792288" w14:textId="67C1599A" w:rsidR="00E454FB" w:rsidRPr="00606FAE" w:rsidRDefault="0087351F" w:rsidP="001B4E24">
            <w:pPr>
              <w:pStyle w:val="Ttulo2"/>
              <w:numPr>
                <w:ilvl w:val="0"/>
                <w:numId w:val="0"/>
              </w:numPr>
              <w:ind w:left="576" w:hanging="576"/>
              <w:rPr>
                <w:lang w:val="pt-BR"/>
              </w:rPr>
            </w:pPr>
            <w:bookmarkStart w:id="29" w:name="_Toc256000024"/>
            <w:bookmarkStart w:id="30" w:name="_Toc108006174"/>
            <w:bookmarkStart w:id="31" w:name="_Toc108006219"/>
            <w:bookmarkStart w:id="32" w:name="_Toc140589809"/>
            <w:bookmarkStart w:id="33" w:name="_Toc144117280"/>
            <w:r w:rsidRPr="00606FAE">
              <w:rPr>
                <w:lang w:val="pt-BR"/>
              </w:rPr>
              <w:t>Descrição</w:t>
            </w:r>
            <w:r w:rsidR="00606FAE" w:rsidRPr="00606FAE">
              <w:rPr>
                <w:lang w:val="pt-BR"/>
              </w:rPr>
              <w:t>, Motivos e Consequências</w:t>
            </w:r>
            <w:r w:rsidRPr="00606FAE">
              <w:rPr>
                <w:lang w:val="pt-BR"/>
              </w:rPr>
              <w:t xml:space="preserve"> da Mudança</w:t>
            </w:r>
            <w:bookmarkEnd w:id="29"/>
            <w:bookmarkEnd w:id="30"/>
            <w:bookmarkEnd w:id="31"/>
            <w:bookmarkEnd w:id="32"/>
            <w:bookmarkEnd w:id="33"/>
          </w:p>
        </w:tc>
      </w:tr>
      <w:tr w:rsidR="00F20E37" w:rsidRPr="000414AB" w14:paraId="3779228D" w14:textId="77777777" w:rsidTr="00D4494E">
        <w:trPr>
          <w:trHeight w:val="238"/>
          <w:jc w:val="center"/>
        </w:trPr>
        <w:tc>
          <w:tcPr>
            <w:tcW w:w="9939" w:type="dxa"/>
          </w:tcPr>
          <w:p w14:paraId="3779228A" w14:textId="77777777" w:rsidR="00E454FB" w:rsidRPr="00606FAE" w:rsidRDefault="00E454FB" w:rsidP="00D4494E">
            <w:pPr>
              <w:rPr>
                <w:rFonts w:ascii="Calibri" w:eastAsia="Calibri" w:hAnsi="Calibri" w:cs="Calibri"/>
                <w:szCs w:val="22"/>
                <w:lang w:val="pt-BR"/>
              </w:rPr>
            </w:pPr>
          </w:p>
          <w:p w14:paraId="3779228B" w14:textId="77777777" w:rsidR="00E454FB" w:rsidRPr="00606FAE" w:rsidRDefault="00E454FB" w:rsidP="00D4494E">
            <w:pPr>
              <w:rPr>
                <w:rFonts w:ascii="Calibri" w:eastAsia="Calibri" w:hAnsi="Calibri" w:cs="Calibri"/>
                <w:szCs w:val="22"/>
                <w:lang w:val="pt-BR"/>
              </w:rPr>
            </w:pPr>
          </w:p>
          <w:p w14:paraId="3779228C" w14:textId="77777777" w:rsidR="00E454FB" w:rsidRPr="00606FAE" w:rsidRDefault="00E454FB" w:rsidP="00D4494E">
            <w:pPr>
              <w:rPr>
                <w:rFonts w:ascii="Calibri" w:eastAsia="Calibri" w:hAnsi="Calibri" w:cs="Calibri"/>
                <w:szCs w:val="22"/>
                <w:lang w:val="pt-BR"/>
              </w:rPr>
            </w:pPr>
          </w:p>
        </w:tc>
      </w:tr>
    </w:tbl>
    <w:p w14:paraId="3779228E" w14:textId="77777777" w:rsidR="00E454FB" w:rsidRPr="00606FAE" w:rsidRDefault="00E454FB" w:rsidP="00E454FB">
      <w:pPr>
        <w:rPr>
          <w:lang w:val="pt-BR" w:eastAsia="nl-NL"/>
        </w:rPr>
      </w:pPr>
    </w:p>
    <w:p w14:paraId="37792295" w14:textId="77777777" w:rsidR="00E454FB" w:rsidRPr="00627F10" w:rsidRDefault="00E454FB" w:rsidP="00E454FB">
      <w:pPr>
        <w:rPr>
          <w:lang w:val="pt-BR" w:eastAsia="nl-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20E37" w14:paraId="3779229E" w14:textId="77777777" w:rsidTr="00606FAE">
        <w:trPr>
          <w:trHeight w:val="720"/>
        </w:trPr>
        <w:tc>
          <w:tcPr>
            <w:tcW w:w="9628" w:type="dxa"/>
            <w:vAlign w:val="center"/>
          </w:tcPr>
          <w:p w14:paraId="3779229D" w14:textId="5426A71C" w:rsidR="00E454FB" w:rsidRPr="007F2B35" w:rsidRDefault="0087351F" w:rsidP="001B4E24">
            <w:pPr>
              <w:pStyle w:val="Ttulo2"/>
              <w:numPr>
                <w:ilvl w:val="0"/>
                <w:numId w:val="0"/>
              </w:numPr>
              <w:ind w:left="576" w:hanging="576"/>
            </w:pPr>
            <w:bookmarkStart w:id="34" w:name="_Toc256000025"/>
            <w:bookmarkStart w:id="35" w:name="_Toc140589810"/>
            <w:bookmarkStart w:id="36" w:name="_Toc144117281"/>
            <w:r>
              <w:t>Observações Gerais</w:t>
            </w:r>
            <w:bookmarkEnd w:id="34"/>
            <w:bookmarkEnd w:id="35"/>
            <w:bookmarkEnd w:id="36"/>
          </w:p>
        </w:tc>
      </w:tr>
      <w:tr w:rsidR="00F20E37" w14:paraId="377922A2" w14:textId="77777777" w:rsidTr="00606FAE">
        <w:tc>
          <w:tcPr>
            <w:tcW w:w="9628" w:type="dxa"/>
          </w:tcPr>
          <w:p w14:paraId="3779229F" w14:textId="77777777" w:rsidR="00E454FB" w:rsidRPr="00DA2BAF" w:rsidRDefault="00E454FB" w:rsidP="00D4494E">
            <w:pPr>
              <w:rPr>
                <w:rFonts w:ascii="Calibri" w:eastAsia="Calibri" w:hAnsi="Calibri" w:cs="Calibri"/>
                <w:szCs w:val="22"/>
                <w:lang w:val="es-MX"/>
              </w:rPr>
            </w:pPr>
          </w:p>
          <w:p w14:paraId="377922A0" w14:textId="77777777" w:rsidR="00E454FB" w:rsidRPr="00DE32C5" w:rsidRDefault="00E454FB" w:rsidP="00D4494E">
            <w:pPr>
              <w:shd w:val="clear" w:color="auto" w:fill="FFFFFF"/>
              <w:rPr>
                <w:rFonts w:ascii="Calibri" w:eastAsia="Calibri" w:hAnsi="Calibri" w:cs="Calibri"/>
                <w:szCs w:val="22"/>
                <w:lang w:val="es-MX"/>
              </w:rPr>
            </w:pPr>
          </w:p>
          <w:p w14:paraId="377922A1" w14:textId="77777777" w:rsidR="00E454FB" w:rsidRPr="00DE32C5" w:rsidRDefault="00E454FB" w:rsidP="00D4494E">
            <w:pPr>
              <w:shd w:val="clear" w:color="auto" w:fill="FFFFFF"/>
              <w:rPr>
                <w:rFonts w:ascii="Calibri" w:eastAsia="Calibri" w:hAnsi="Calibri" w:cs="Calibri"/>
                <w:szCs w:val="22"/>
                <w:lang w:val="es-MX"/>
              </w:rPr>
            </w:pPr>
          </w:p>
        </w:tc>
      </w:tr>
    </w:tbl>
    <w:p w14:paraId="377922A3" w14:textId="77777777" w:rsidR="00E454FB" w:rsidRDefault="00E454FB" w:rsidP="00E454FB">
      <w:pPr>
        <w:rPr>
          <w:lang w:eastAsia="nl-NL"/>
        </w:rPr>
      </w:pPr>
    </w:p>
    <w:p w14:paraId="377922A4" w14:textId="77777777" w:rsidR="00E454FB" w:rsidRDefault="0087351F" w:rsidP="00E454FB">
      <w:pPr>
        <w:pStyle w:val="Ttulo1"/>
      </w:pPr>
      <w:bookmarkStart w:id="37" w:name="_Toc256000026"/>
      <w:bookmarkStart w:id="38" w:name="_Toc107938510"/>
      <w:bookmarkStart w:id="39" w:name="_Toc107938538"/>
      <w:bookmarkStart w:id="40" w:name="_Toc107938766"/>
      <w:bookmarkStart w:id="41" w:name="_Toc108006178"/>
      <w:bookmarkStart w:id="42" w:name="_Toc108006223"/>
      <w:bookmarkStart w:id="43" w:name="_Toc140589811"/>
      <w:bookmarkStart w:id="44" w:name="_Toc144117282"/>
      <w:r w:rsidRPr="00920E2A">
        <w:t>Impactos da Mudança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0"/>
      </w:tblGrid>
      <w:tr w:rsidR="00F20E37" w14:paraId="377922A6" w14:textId="77777777" w:rsidTr="00D4494E">
        <w:trPr>
          <w:trHeight w:val="720"/>
        </w:trPr>
        <w:tc>
          <w:tcPr>
            <w:tcW w:w="9620" w:type="dxa"/>
            <w:vAlign w:val="center"/>
          </w:tcPr>
          <w:p w14:paraId="377922A5" w14:textId="77777777" w:rsidR="00E454FB" w:rsidRPr="00DA2BAF" w:rsidRDefault="0087351F" w:rsidP="001B4E24">
            <w:pPr>
              <w:pStyle w:val="Ttulo2"/>
              <w:numPr>
                <w:ilvl w:val="0"/>
                <w:numId w:val="0"/>
              </w:numPr>
              <w:ind w:left="576" w:hanging="576"/>
            </w:pPr>
            <w:bookmarkStart w:id="45" w:name="_Toc256000027"/>
            <w:bookmarkStart w:id="46" w:name="_Toc108006179"/>
            <w:bookmarkStart w:id="47" w:name="_Toc108006224"/>
            <w:bookmarkStart w:id="48" w:name="_Toc140589812"/>
            <w:bookmarkStart w:id="49" w:name="_Toc144117283"/>
            <w:r w:rsidRPr="00144294">
              <w:t>Impactos em tempo</w:t>
            </w:r>
            <w:r>
              <w:t>:</w:t>
            </w:r>
            <w:bookmarkEnd w:id="45"/>
            <w:bookmarkEnd w:id="46"/>
            <w:bookmarkEnd w:id="47"/>
            <w:bookmarkEnd w:id="48"/>
            <w:bookmarkEnd w:id="49"/>
          </w:p>
        </w:tc>
      </w:tr>
      <w:tr w:rsidR="00F20E37" w14:paraId="377922A8" w14:textId="77777777" w:rsidTr="00D4494E">
        <w:trPr>
          <w:trHeight w:val="720"/>
        </w:trPr>
        <w:tc>
          <w:tcPr>
            <w:tcW w:w="9620" w:type="dxa"/>
            <w:vAlign w:val="center"/>
          </w:tcPr>
          <w:p w14:paraId="377922A7" w14:textId="77777777" w:rsidR="00E454FB" w:rsidRPr="00C60366" w:rsidRDefault="0087351F" w:rsidP="001B4E24">
            <w:pPr>
              <w:pStyle w:val="Ttulo2"/>
              <w:numPr>
                <w:ilvl w:val="0"/>
                <w:numId w:val="0"/>
              </w:numPr>
              <w:ind w:left="576" w:hanging="576"/>
            </w:pPr>
            <w:bookmarkStart w:id="50" w:name="_Toc256000028"/>
            <w:bookmarkStart w:id="51" w:name="_Toc108006180"/>
            <w:bookmarkStart w:id="52" w:name="_Toc108006225"/>
            <w:bookmarkStart w:id="53" w:name="_Toc140589813"/>
            <w:bookmarkStart w:id="54" w:name="_Toc144117284"/>
            <w:r w:rsidRPr="00D52920">
              <w:t>Impactos em custos</w:t>
            </w:r>
            <w:r>
              <w:t>:</w:t>
            </w:r>
            <w:bookmarkEnd w:id="50"/>
            <w:bookmarkEnd w:id="51"/>
            <w:bookmarkEnd w:id="52"/>
            <w:bookmarkEnd w:id="53"/>
            <w:bookmarkEnd w:id="54"/>
          </w:p>
        </w:tc>
      </w:tr>
      <w:tr w:rsidR="00F20E37" w:rsidRPr="000414AB" w14:paraId="377922AB" w14:textId="77777777" w:rsidTr="00D4494E">
        <w:trPr>
          <w:trHeight w:val="720"/>
        </w:trPr>
        <w:tc>
          <w:tcPr>
            <w:tcW w:w="9620" w:type="dxa"/>
            <w:vAlign w:val="center"/>
          </w:tcPr>
          <w:p w14:paraId="377922A9" w14:textId="77777777" w:rsidR="00E454FB" w:rsidRPr="006734FB" w:rsidRDefault="0087351F" w:rsidP="001B4E24">
            <w:pPr>
              <w:pStyle w:val="Ttulo2"/>
              <w:numPr>
                <w:ilvl w:val="0"/>
                <w:numId w:val="0"/>
              </w:numPr>
              <w:ind w:left="576" w:hanging="576"/>
            </w:pPr>
            <w:bookmarkStart w:id="55" w:name="_Toc256000029"/>
            <w:bookmarkStart w:id="56" w:name="_Toc108006181"/>
            <w:bookmarkStart w:id="57" w:name="_Toc108006226"/>
            <w:bookmarkStart w:id="58" w:name="_Toc140589814"/>
            <w:bookmarkStart w:id="59" w:name="_Toc144117285"/>
            <w:r w:rsidRPr="00241AEB">
              <w:t>Outros</w:t>
            </w:r>
            <w:r>
              <w:t>:</w:t>
            </w:r>
            <w:bookmarkEnd w:id="55"/>
            <w:bookmarkEnd w:id="56"/>
            <w:bookmarkEnd w:id="57"/>
            <w:bookmarkEnd w:id="58"/>
            <w:bookmarkEnd w:id="59"/>
          </w:p>
          <w:p w14:paraId="377922AA" w14:textId="77777777" w:rsidR="00E454FB" w:rsidRPr="00BA4B6D" w:rsidRDefault="0087351F" w:rsidP="00D4494E">
            <w:pPr>
              <w:pStyle w:val="Guidance"/>
              <w:jc w:val="both"/>
              <w:rPr>
                <w:lang w:val="pt-BR" w:eastAsia="nl-NL"/>
              </w:rPr>
            </w:pPr>
            <w:r w:rsidRPr="00BA4B6D">
              <w:rPr>
                <w:lang w:val="pt-BR" w:eastAsia="nl-NL"/>
              </w:rPr>
              <w:t>&lt;Se não aplicável, informar N/A&gt;</w:t>
            </w:r>
          </w:p>
        </w:tc>
      </w:tr>
    </w:tbl>
    <w:p w14:paraId="377922AC" w14:textId="77777777" w:rsidR="00E454FB" w:rsidRPr="00BA4B6D" w:rsidRDefault="00E454FB" w:rsidP="00E454FB">
      <w:pPr>
        <w:rPr>
          <w:lang w:val="pt-BR" w:eastAsia="nl-NL"/>
        </w:rPr>
      </w:pPr>
    </w:p>
    <w:p w14:paraId="377922B3" w14:textId="77777777" w:rsidR="00E454FB" w:rsidRPr="00BA4B6D" w:rsidRDefault="00E454FB" w:rsidP="00E454FB">
      <w:pPr>
        <w:rPr>
          <w:lang w:val="pt-BR" w:eastAsia="nl-NL"/>
        </w:rPr>
      </w:pPr>
    </w:p>
    <w:p w14:paraId="377922B4" w14:textId="3EBA5B09" w:rsidR="00E454FB" w:rsidRDefault="0087351F" w:rsidP="00E454FB">
      <w:pPr>
        <w:pStyle w:val="Ttulo1"/>
      </w:pPr>
      <w:bookmarkStart w:id="60" w:name="_Toc256000030"/>
      <w:bookmarkStart w:id="61" w:name="_Toc107938511"/>
      <w:bookmarkStart w:id="62" w:name="_Toc107938539"/>
      <w:bookmarkStart w:id="63" w:name="_Toc107938767"/>
      <w:bookmarkStart w:id="64" w:name="_Toc108006183"/>
      <w:bookmarkStart w:id="65" w:name="_Toc108006228"/>
      <w:bookmarkStart w:id="66" w:name="_Toc140589815"/>
      <w:bookmarkStart w:id="67" w:name="_Toc144117286"/>
      <w:r w:rsidRPr="00CF4A54">
        <w:lastRenderedPageBreak/>
        <w:t>Assinaturas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8"/>
        <w:gridCol w:w="1070"/>
        <w:gridCol w:w="4280"/>
      </w:tblGrid>
      <w:tr w:rsidR="00F20E37" w14:paraId="341A14EE" w14:textId="77777777" w:rsidTr="002E118A">
        <w:trPr>
          <w:trHeight w:val="782"/>
        </w:trPr>
        <w:tc>
          <w:tcPr>
            <w:tcW w:w="4278" w:type="dxa"/>
            <w:tcBorders>
              <w:bottom w:val="single" w:sz="4" w:space="0" w:color="auto"/>
            </w:tcBorders>
          </w:tcPr>
          <w:p w14:paraId="6E35F1D2" w14:textId="77777777" w:rsidR="00A11746" w:rsidRPr="005D41B4" w:rsidRDefault="00A11746" w:rsidP="002E118A">
            <w:pPr>
              <w:rPr>
                <w:lang w:val="pt-BR" w:eastAsia="nl-NL"/>
              </w:rPr>
            </w:pPr>
          </w:p>
        </w:tc>
        <w:tc>
          <w:tcPr>
            <w:tcW w:w="1070" w:type="dxa"/>
          </w:tcPr>
          <w:p w14:paraId="268AE9FF" w14:textId="77777777" w:rsidR="00A11746" w:rsidRPr="005D41B4" w:rsidRDefault="00A11746" w:rsidP="002E118A">
            <w:pPr>
              <w:rPr>
                <w:lang w:val="pt-BR" w:eastAsia="nl-NL"/>
              </w:rPr>
            </w:pP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3A3F93E9" w14:textId="77777777" w:rsidR="00A11746" w:rsidRPr="005D41B4" w:rsidRDefault="00A11746" w:rsidP="002E118A">
            <w:pPr>
              <w:rPr>
                <w:lang w:val="pt-BR" w:eastAsia="nl-NL"/>
              </w:rPr>
            </w:pPr>
          </w:p>
        </w:tc>
      </w:tr>
      <w:tr w:rsidR="00F20E37" w14:paraId="44128C43" w14:textId="77777777" w:rsidTr="002E118A">
        <w:tc>
          <w:tcPr>
            <w:tcW w:w="4278" w:type="dxa"/>
            <w:tcBorders>
              <w:top w:val="single" w:sz="4" w:space="0" w:color="auto"/>
            </w:tcBorders>
          </w:tcPr>
          <w:p w14:paraId="67A1CCA5" w14:textId="77777777" w:rsidR="00A11746" w:rsidRPr="005D41B4" w:rsidRDefault="0087351F" w:rsidP="002E118A">
            <w:pPr>
              <w:jc w:val="center"/>
              <w:rPr>
                <w:b/>
                <w:bCs/>
                <w:lang w:val="pt-BR" w:eastAsia="nl-NL"/>
              </w:rPr>
            </w:pPr>
            <w:r w:rsidRPr="005D41B4">
              <w:rPr>
                <w:b/>
                <w:bCs/>
                <w:lang w:val="pt-BR" w:eastAsia="nl-NL"/>
              </w:rPr>
              <w:t>Cliente</w:t>
            </w:r>
          </w:p>
          <w:p w14:paraId="4534BC25" w14:textId="77777777" w:rsidR="00A11746" w:rsidRPr="005D41B4" w:rsidRDefault="0087351F" w:rsidP="002E118A">
            <w:pPr>
              <w:pStyle w:val="Guidance"/>
              <w:jc w:val="center"/>
              <w:rPr>
                <w:b/>
                <w:bCs/>
                <w:lang w:val="pt-BR" w:eastAsia="nl-NL"/>
              </w:rPr>
            </w:pPr>
            <w:r w:rsidRPr="005D41B4">
              <w:rPr>
                <w:b/>
                <w:bCs/>
                <w:lang w:val="pt-BR" w:eastAsia="nl-NL"/>
              </w:rPr>
              <w:t>Nome – Ocupação</w:t>
            </w:r>
          </w:p>
          <w:p w14:paraId="1322A7FE" w14:textId="26C09835" w:rsidR="00A11746" w:rsidRPr="005D41B4" w:rsidRDefault="00A11746" w:rsidP="002E118A">
            <w:pPr>
              <w:pStyle w:val="Guidance"/>
              <w:jc w:val="center"/>
              <w:rPr>
                <w:lang w:val="pt-BR" w:eastAsia="nl-NL"/>
              </w:rPr>
            </w:pPr>
          </w:p>
        </w:tc>
        <w:tc>
          <w:tcPr>
            <w:tcW w:w="1070" w:type="dxa"/>
          </w:tcPr>
          <w:p w14:paraId="339378DE" w14:textId="77777777" w:rsidR="00A11746" w:rsidRPr="005D41B4" w:rsidRDefault="00A11746" w:rsidP="002E118A">
            <w:pPr>
              <w:rPr>
                <w:lang w:val="pt-BR" w:eastAsia="nl-NL"/>
              </w:rPr>
            </w:pPr>
          </w:p>
        </w:tc>
        <w:tc>
          <w:tcPr>
            <w:tcW w:w="4280" w:type="dxa"/>
            <w:tcBorders>
              <w:top w:val="single" w:sz="4" w:space="0" w:color="auto"/>
            </w:tcBorders>
          </w:tcPr>
          <w:p w14:paraId="3B909BF7" w14:textId="77777777" w:rsidR="00A11746" w:rsidRPr="005D41B4" w:rsidRDefault="0087351F" w:rsidP="002E118A">
            <w:pPr>
              <w:jc w:val="center"/>
              <w:rPr>
                <w:lang w:val="pt-BR" w:eastAsia="nl-NL"/>
              </w:rPr>
            </w:pPr>
            <w:r w:rsidRPr="005D41B4">
              <w:rPr>
                <w:rFonts w:cs="Calibri"/>
                <w:b/>
                <w:lang w:val="pt-BR"/>
              </w:rPr>
              <w:t>Philips</w:t>
            </w:r>
            <w:r w:rsidRPr="005D41B4">
              <w:rPr>
                <w:rFonts w:eastAsia="Verdana" w:cs="Calibri"/>
                <w:b/>
                <w:lang w:val="pt-BR"/>
              </w:rPr>
              <w:t xml:space="preserve"> </w:t>
            </w:r>
            <w:r w:rsidRPr="005D41B4">
              <w:rPr>
                <w:rFonts w:cs="Calibri"/>
                <w:b/>
                <w:lang w:val="pt-BR"/>
              </w:rPr>
              <w:t>Clinical</w:t>
            </w:r>
            <w:r w:rsidRPr="005D41B4">
              <w:rPr>
                <w:rFonts w:eastAsia="Verdana" w:cs="Calibri"/>
                <w:b/>
                <w:lang w:val="pt-BR"/>
              </w:rPr>
              <w:t xml:space="preserve"> </w:t>
            </w:r>
            <w:r w:rsidRPr="005D41B4">
              <w:rPr>
                <w:rFonts w:cs="Calibri"/>
                <w:b/>
                <w:lang w:val="pt-BR"/>
              </w:rPr>
              <w:t>Informatics</w:t>
            </w:r>
          </w:p>
          <w:p w14:paraId="35BC18DD" w14:textId="77777777" w:rsidR="00A11746" w:rsidRPr="005D41B4" w:rsidRDefault="0087351F" w:rsidP="002E118A">
            <w:pPr>
              <w:pStyle w:val="Guidance"/>
              <w:jc w:val="center"/>
              <w:rPr>
                <w:b/>
                <w:bCs/>
                <w:lang w:val="pt-BR" w:eastAsia="nl-NL"/>
              </w:rPr>
            </w:pPr>
            <w:r w:rsidRPr="005D41B4">
              <w:rPr>
                <w:b/>
                <w:bCs/>
                <w:lang w:val="pt-BR" w:eastAsia="nl-NL"/>
              </w:rPr>
              <w:t>Nome – Ocupação</w:t>
            </w:r>
          </w:p>
          <w:p w14:paraId="0C12B0BA" w14:textId="47B33075" w:rsidR="00A11746" w:rsidRPr="005D41B4" w:rsidRDefault="00A11746" w:rsidP="002E118A">
            <w:pPr>
              <w:jc w:val="center"/>
              <w:rPr>
                <w:lang w:val="pt-BR" w:eastAsia="nl-NL"/>
              </w:rPr>
            </w:pPr>
          </w:p>
        </w:tc>
      </w:tr>
    </w:tbl>
    <w:p w14:paraId="0E434555" w14:textId="45C79848" w:rsidR="00A11746" w:rsidRPr="00A11746" w:rsidRDefault="00A11746" w:rsidP="00A11746">
      <w:pPr>
        <w:rPr>
          <w:lang w:val="pt-BR" w:eastAsia="nl-NL"/>
        </w:rPr>
      </w:pPr>
    </w:p>
    <w:p w14:paraId="1529EA29" w14:textId="0408DEDF" w:rsidR="00A11746" w:rsidRPr="00A11746" w:rsidRDefault="00A11746" w:rsidP="00A11746">
      <w:pPr>
        <w:rPr>
          <w:lang w:val="pt-BR" w:eastAsia="nl-NL"/>
        </w:rPr>
      </w:pPr>
    </w:p>
    <w:p w14:paraId="377922E0" w14:textId="77777777" w:rsidR="006A4D40" w:rsidRPr="00B22151" w:rsidRDefault="0087351F" w:rsidP="006A4D40">
      <w:pPr>
        <w:pStyle w:val="EndofDocument"/>
        <w:spacing w:before="0" w:after="0"/>
        <w:rPr>
          <w:rFonts w:asciiTheme="minorHAnsi" w:hAnsiTheme="minorHAnsi" w:cstheme="minorHAnsi"/>
          <w:sz w:val="22"/>
          <w:lang w:val="fr-FR"/>
        </w:rPr>
      </w:pPr>
      <w:bookmarkStart w:id="68" w:name="_Hlk107919126"/>
      <w:bookmarkEnd w:id="3"/>
      <w:bookmarkEnd w:id="4"/>
      <w:r w:rsidRPr="00B22151">
        <w:rPr>
          <w:sz w:val="22"/>
          <w:lang w:val="pt"/>
        </w:rPr>
        <w:t>Fim do Documento</w:t>
      </w:r>
      <w:bookmarkEnd w:id="68"/>
    </w:p>
    <w:sectPr w:rsidR="006A4D40" w:rsidRPr="00B22151" w:rsidSect="00485EE5">
      <w:headerReference w:type="default" r:id="rId12"/>
      <w:footerReference w:type="default" r:id="rId13"/>
      <w:endnotePr>
        <w:numFmt w:val="decimal"/>
        <w:numRestart w:val="eachSect"/>
      </w:endnotePr>
      <w:pgSz w:w="11906" w:h="16838" w:code="9"/>
      <w:pgMar w:top="567" w:right="1134" w:bottom="567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50E4F" w14:textId="77777777" w:rsidR="00C97635" w:rsidRDefault="00C97635">
      <w:r>
        <w:separator/>
      </w:r>
    </w:p>
  </w:endnote>
  <w:endnote w:type="continuationSeparator" w:id="0">
    <w:p w14:paraId="62E7B898" w14:textId="77777777" w:rsidR="00C97635" w:rsidRDefault="00C97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91"/>
      <w:gridCol w:w="5023"/>
      <w:gridCol w:w="2124"/>
    </w:tblGrid>
    <w:tr w:rsidR="00F20E37" w14:paraId="377922F2" w14:textId="77777777" w:rsidTr="00485EE5">
      <w:trPr>
        <w:trHeight w:val="170"/>
      </w:trPr>
      <w:tc>
        <w:tcPr>
          <w:tcW w:w="1292" w:type="pct"/>
        </w:tcPr>
        <w:p w14:paraId="377922EF" w14:textId="77777777" w:rsidR="00D34DB0" w:rsidRPr="002651AD" w:rsidRDefault="00D34DB0" w:rsidP="00485EE5">
          <w:pPr>
            <w:pStyle w:val="HeaderandFooter"/>
            <w:rPr>
              <w:sz w:val="14"/>
              <w:szCs w:val="14"/>
            </w:rPr>
          </w:pPr>
        </w:p>
      </w:tc>
      <w:tc>
        <w:tcPr>
          <w:tcW w:w="2605" w:type="pct"/>
        </w:tcPr>
        <w:p w14:paraId="377922F0" w14:textId="77777777" w:rsidR="00D34DB0" w:rsidRPr="002651AD" w:rsidRDefault="00D34DB0" w:rsidP="00485EE5">
          <w:pPr>
            <w:pStyle w:val="HeaderandFooter"/>
            <w:rPr>
              <w:sz w:val="14"/>
              <w:szCs w:val="14"/>
            </w:rPr>
          </w:pPr>
        </w:p>
      </w:tc>
      <w:tc>
        <w:tcPr>
          <w:tcW w:w="1102" w:type="pct"/>
        </w:tcPr>
        <w:p w14:paraId="377922F1" w14:textId="77777777" w:rsidR="00D34DB0" w:rsidRPr="002651AD" w:rsidRDefault="00D34DB0">
          <w:pPr>
            <w:pStyle w:val="HeaderandFooter"/>
            <w:rPr>
              <w:sz w:val="14"/>
              <w:szCs w:val="14"/>
            </w:rPr>
          </w:pPr>
        </w:p>
      </w:tc>
    </w:tr>
    <w:tr w:rsidR="00F20E37" w14:paraId="377922FA" w14:textId="77777777" w:rsidTr="00485EE5">
      <w:trPr>
        <w:trHeight w:val="485"/>
      </w:trPr>
      <w:tc>
        <w:tcPr>
          <w:tcW w:w="1292" w:type="pct"/>
        </w:tcPr>
        <w:p w14:paraId="377922F3" w14:textId="77777777" w:rsidR="007C4F72" w:rsidRPr="002651AD" w:rsidRDefault="0087351F">
          <w:pPr>
            <w:pStyle w:val="HeaderandFooter"/>
            <w:jc w:val="left"/>
            <w:rPr>
              <w:sz w:val="14"/>
              <w:szCs w:val="14"/>
              <w:lang w:val="nl-NL"/>
            </w:rPr>
          </w:pPr>
          <w:r w:rsidRPr="002651AD">
            <w:rPr>
              <w:sz w:val="14"/>
              <w:szCs w:val="14"/>
              <w:lang w:val="nl-NL"/>
            </w:rPr>
            <w:t xml:space="preserve">Document ID: </w:t>
          </w:r>
          <w:r w:rsidRPr="002651AD">
            <w:rPr>
              <w:sz w:val="14"/>
              <w:szCs w:val="14"/>
            </w:rPr>
            <w:fldChar w:fldCharType="begin"/>
          </w:r>
          <w:r w:rsidRPr="002651AD">
            <w:rPr>
              <w:sz w:val="14"/>
              <w:szCs w:val="14"/>
              <w:lang w:val="nl-NL"/>
            </w:rPr>
            <w:instrText xml:space="preserve"> DOCPROPERTY  "Document Id"  \* MERGEFORMAT </w:instrText>
          </w:r>
          <w:r w:rsidRPr="002651AD">
            <w:rPr>
              <w:sz w:val="14"/>
              <w:szCs w:val="14"/>
            </w:rPr>
            <w:fldChar w:fldCharType="separate"/>
          </w:r>
          <w:r w:rsidR="00673888">
            <w:rPr>
              <w:sz w:val="14"/>
              <w:szCs w:val="14"/>
              <w:lang w:val="nl-NL"/>
            </w:rPr>
            <w:t>40001000064</w:t>
          </w:r>
          <w:r w:rsidRPr="002651AD">
            <w:rPr>
              <w:sz w:val="14"/>
              <w:szCs w:val="14"/>
            </w:rPr>
            <w:fldChar w:fldCharType="end"/>
          </w:r>
        </w:p>
        <w:p w14:paraId="377922F4" w14:textId="082B27DB" w:rsidR="007C4F72" w:rsidRPr="002651AD" w:rsidRDefault="0087351F">
          <w:pPr>
            <w:pStyle w:val="HeaderandFooter"/>
            <w:jc w:val="left"/>
            <w:rPr>
              <w:sz w:val="14"/>
              <w:szCs w:val="14"/>
              <w:lang w:val="nl-NL"/>
            </w:rPr>
          </w:pPr>
          <w:r w:rsidRPr="002651AD">
            <w:rPr>
              <w:sz w:val="14"/>
              <w:szCs w:val="14"/>
              <w:lang w:val="nl-NL"/>
            </w:rPr>
            <w:t xml:space="preserve">Document Version: </w:t>
          </w:r>
          <w:r w:rsidR="00FE37F8">
            <w:rPr>
              <w:sz w:val="14"/>
              <w:szCs w:val="14"/>
            </w:rPr>
            <w:t>4</w:t>
          </w:r>
        </w:p>
        <w:p w14:paraId="377922F5" w14:textId="77777777" w:rsidR="007C4F72" w:rsidRPr="00BA4B6D" w:rsidRDefault="0087351F">
          <w:pPr>
            <w:pStyle w:val="HeaderandFooter"/>
            <w:jc w:val="left"/>
            <w:rPr>
              <w:sz w:val="14"/>
              <w:szCs w:val="14"/>
              <w:lang w:val="fr-FR"/>
            </w:rPr>
          </w:pPr>
          <w:r w:rsidRPr="00BA4B6D">
            <w:rPr>
              <w:sz w:val="14"/>
              <w:szCs w:val="14"/>
              <w:lang w:val="fr-FR"/>
            </w:rPr>
            <w:t xml:space="preserve">ARIS Template ID: </w:t>
          </w:r>
          <w:r w:rsidR="00567B7C" w:rsidRPr="00BA4B6D">
            <w:rPr>
              <w:sz w:val="14"/>
              <w:szCs w:val="14"/>
              <w:lang w:val="fr-FR"/>
            </w:rPr>
            <w:t>PE_006285</w:t>
          </w:r>
          <w:r w:rsidRPr="00BA4B6D">
            <w:rPr>
              <w:sz w:val="14"/>
              <w:szCs w:val="14"/>
              <w:lang w:val="fr-FR"/>
            </w:rPr>
            <w:br/>
            <w:t xml:space="preserve">ARIS Template Version: </w:t>
          </w:r>
          <w:r w:rsidR="005D592A" w:rsidRPr="00BA4B6D">
            <w:rPr>
              <w:sz w:val="14"/>
              <w:szCs w:val="14"/>
              <w:lang w:val="fr-FR"/>
            </w:rPr>
            <w:t>4</w:t>
          </w:r>
        </w:p>
      </w:tc>
      <w:tc>
        <w:tcPr>
          <w:tcW w:w="2605" w:type="pct"/>
        </w:tcPr>
        <w:p w14:paraId="377922F6" w14:textId="77777777" w:rsidR="005D592A" w:rsidRPr="002651AD" w:rsidRDefault="0087351F">
          <w:pPr>
            <w:pStyle w:val="HeaderandFooter"/>
            <w:jc w:val="center"/>
            <w:rPr>
              <w:sz w:val="14"/>
              <w:szCs w:val="14"/>
            </w:rPr>
          </w:pPr>
          <w:r w:rsidRPr="002651AD">
            <w:rPr>
              <w:sz w:val="14"/>
              <w:szCs w:val="14"/>
            </w:rPr>
            <w:t xml:space="preserve">Philips internal use and dissemination on a </w:t>
          </w:r>
          <w:proofErr w:type="gramStart"/>
          <w:r w:rsidRPr="002651AD">
            <w:rPr>
              <w:sz w:val="14"/>
              <w:szCs w:val="14"/>
            </w:rPr>
            <w:t>need to know</w:t>
          </w:r>
          <w:proofErr w:type="gramEnd"/>
          <w:r w:rsidRPr="002651AD">
            <w:rPr>
              <w:sz w:val="14"/>
              <w:szCs w:val="14"/>
            </w:rPr>
            <w:t xml:space="preserve"> basis only</w:t>
          </w:r>
        </w:p>
        <w:p w14:paraId="377922F7" w14:textId="77777777" w:rsidR="007C4F72" w:rsidRPr="002651AD" w:rsidRDefault="0087351F">
          <w:pPr>
            <w:pStyle w:val="HeaderandFooter"/>
            <w:jc w:val="center"/>
            <w:rPr>
              <w:sz w:val="14"/>
              <w:szCs w:val="14"/>
            </w:rPr>
          </w:pPr>
          <w:r w:rsidRPr="002651AD">
            <w:rPr>
              <w:sz w:val="14"/>
              <w:szCs w:val="14"/>
            </w:rPr>
            <w:t>Printed copies are uncontrolled unless authenticated</w:t>
          </w:r>
        </w:p>
      </w:tc>
      <w:tc>
        <w:tcPr>
          <w:tcW w:w="1102" w:type="pct"/>
        </w:tcPr>
        <w:p w14:paraId="377922F8" w14:textId="77777777" w:rsidR="007C4F72" w:rsidRPr="002651AD" w:rsidRDefault="0087351F">
          <w:pPr>
            <w:pStyle w:val="HeaderandFooter"/>
            <w:rPr>
              <w:sz w:val="14"/>
              <w:szCs w:val="14"/>
            </w:rPr>
          </w:pPr>
          <w:r w:rsidRPr="002651AD">
            <w:rPr>
              <w:sz w:val="14"/>
              <w:szCs w:val="14"/>
            </w:rPr>
            <w:t xml:space="preserve">Page </w:t>
          </w:r>
          <w:r w:rsidRPr="002651AD">
            <w:rPr>
              <w:sz w:val="14"/>
              <w:szCs w:val="14"/>
            </w:rPr>
            <w:fldChar w:fldCharType="begin"/>
          </w:r>
          <w:r w:rsidRPr="002651AD">
            <w:rPr>
              <w:sz w:val="14"/>
              <w:szCs w:val="14"/>
            </w:rPr>
            <w:instrText xml:space="preserve"> PAGE  \* Arabic  \* MERGEFORMAT </w:instrText>
          </w:r>
          <w:r w:rsidRPr="002651AD">
            <w:rPr>
              <w:sz w:val="14"/>
              <w:szCs w:val="14"/>
            </w:rPr>
            <w:fldChar w:fldCharType="separate"/>
          </w:r>
          <w:r w:rsidRPr="002651AD">
            <w:rPr>
              <w:sz w:val="14"/>
              <w:szCs w:val="14"/>
            </w:rPr>
            <w:t>18</w:t>
          </w:r>
          <w:r w:rsidRPr="002651AD">
            <w:rPr>
              <w:sz w:val="14"/>
              <w:szCs w:val="14"/>
            </w:rPr>
            <w:fldChar w:fldCharType="end"/>
          </w:r>
          <w:r w:rsidRPr="002651AD">
            <w:rPr>
              <w:sz w:val="14"/>
              <w:szCs w:val="14"/>
            </w:rPr>
            <w:t xml:space="preserve"> of </w:t>
          </w:r>
          <w:r w:rsidRPr="002651AD">
            <w:rPr>
              <w:sz w:val="14"/>
              <w:szCs w:val="14"/>
            </w:rPr>
            <w:fldChar w:fldCharType="begin"/>
          </w:r>
          <w:r w:rsidRPr="002651AD">
            <w:rPr>
              <w:sz w:val="14"/>
              <w:szCs w:val="14"/>
            </w:rPr>
            <w:instrText xml:space="preserve"> NUMPAGES  \* Arabic  \* MERGEFORMAT </w:instrText>
          </w:r>
          <w:r w:rsidRPr="002651AD">
            <w:rPr>
              <w:sz w:val="14"/>
              <w:szCs w:val="14"/>
            </w:rPr>
            <w:fldChar w:fldCharType="separate"/>
          </w:r>
          <w:r w:rsidRPr="002651AD">
            <w:rPr>
              <w:sz w:val="14"/>
              <w:szCs w:val="14"/>
            </w:rPr>
            <w:t>18</w:t>
          </w:r>
          <w:r w:rsidRPr="002651AD">
            <w:rPr>
              <w:sz w:val="14"/>
              <w:szCs w:val="14"/>
            </w:rPr>
            <w:fldChar w:fldCharType="end"/>
          </w:r>
        </w:p>
        <w:p w14:paraId="377922F9" w14:textId="77777777" w:rsidR="007C4F72" w:rsidRPr="002651AD" w:rsidRDefault="007C4F72">
          <w:pPr>
            <w:pStyle w:val="HeaderandFooter"/>
            <w:rPr>
              <w:sz w:val="14"/>
              <w:szCs w:val="14"/>
            </w:rPr>
          </w:pPr>
        </w:p>
      </w:tc>
    </w:tr>
  </w:tbl>
  <w:p w14:paraId="377922FB" w14:textId="77777777" w:rsidR="005E2C8F" w:rsidRPr="006639FA" w:rsidRDefault="005E2C8F" w:rsidP="00F55E99">
    <w:pPr>
      <w:pStyle w:val="Rodap"/>
      <w:tabs>
        <w:tab w:val="clear" w:pos="4320"/>
        <w:tab w:val="clear" w:pos="8640"/>
        <w:tab w:val="left" w:pos="0"/>
        <w:tab w:val="center" w:pos="5400"/>
        <w:tab w:val="right" w:pos="10440"/>
      </w:tabs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76708" w14:textId="77777777" w:rsidR="00C97635" w:rsidRDefault="00C97635">
      <w:r>
        <w:separator/>
      </w:r>
    </w:p>
  </w:footnote>
  <w:footnote w:type="continuationSeparator" w:id="0">
    <w:p w14:paraId="5EC3D256" w14:textId="77777777" w:rsidR="00C97635" w:rsidRDefault="00C97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7"/>
      <w:gridCol w:w="8071"/>
    </w:tblGrid>
    <w:tr w:rsidR="00F20E37" w14:paraId="377922E9" w14:textId="77777777" w:rsidTr="00485EE5">
      <w:tc>
        <w:tcPr>
          <w:tcW w:w="813" w:type="pct"/>
        </w:tcPr>
        <w:p w14:paraId="377922E7" w14:textId="77777777" w:rsidR="000F1060" w:rsidRPr="00522235" w:rsidRDefault="0087351F" w:rsidP="00522235">
          <w:pPr>
            <w:pStyle w:val="HeaderandFooter"/>
            <w:jc w:val="left"/>
          </w:pPr>
          <w:r w:rsidRPr="00D840AF">
            <w:rPr>
              <w:noProof/>
            </w:rPr>
            <w:drawing>
              <wp:inline distT="0" distB="0" distL="0" distR="0" wp14:anchorId="76186861" wp14:editId="216952CB">
                <wp:extent cx="895350" cy="158750"/>
                <wp:effectExtent l="0" t="0" r="0" b="0"/>
                <wp:docPr id="2" name="Picture 30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0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7" w:type="pct"/>
        </w:tcPr>
        <w:p w14:paraId="377922E8" w14:textId="77777777" w:rsidR="000F1060" w:rsidRPr="00522235" w:rsidRDefault="00673888">
          <w:pPr>
            <w:pStyle w:val="HeaderandFooter"/>
          </w:pPr>
          <w:r>
            <w:fldChar w:fldCharType="begin"/>
          </w:r>
          <w:r w:rsidR="0087351F">
            <w:instrText xml:space="preserve"> DOCPROPERTY  "Document name"  \* MERGEFORMAT </w:instrText>
          </w:r>
          <w:r>
            <w:fldChar w:fldCharType="separate"/>
          </w:r>
          <w:r>
            <w:t>Project Change Control</w:t>
          </w:r>
          <w:r>
            <w:fldChar w:fldCharType="end"/>
          </w:r>
        </w:p>
      </w:tc>
    </w:tr>
    <w:tr w:rsidR="00F20E37" w:rsidRPr="000414AB" w14:paraId="377922ED" w14:textId="77777777" w:rsidTr="00AF4D55">
      <w:trPr>
        <w:trHeight w:val="70"/>
      </w:trPr>
      <w:tc>
        <w:tcPr>
          <w:tcW w:w="5000" w:type="pct"/>
          <w:gridSpan w:val="2"/>
        </w:tcPr>
        <w:p w14:paraId="377922EC" w14:textId="1EAA2A0E" w:rsidR="00CE29D2" w:rsidRPr="000414AB" w:rsidRDefault="0087351F" w:rsidP="00BA4B6D">
          <w:pPr>
            <w:pStyle w:val="HeaderandFooter"/>
            <w:jc w:val="left"/>
            <w:rPr>
              <w:lang w:val="pt-BR"/>
            </w:rPr>
          </w:pPr>
          <w:r w:rsidRPr="000414AB">
            <w:rPr>
              <w:lang w:val="pt-BR"/>
            </w:rPr>
            <w:t xml:space="preserve">ID Registro: PCC </w:t>
          </w:r>
          <w:r w:rsidRPr="000414AB">
            <w:rPr>
              <w:rStyle w:val="GuidanceChar"/>
              <w:color w:val="auto"/>
              <w:sz w:val="18"/>
              <w:szCs w:val="14"/>
              <w:lang w:val="pt-BR"/>
            </w:rPr>
            <w:t>&lt;Código do projeto + versão, se aplicável&gt;</w:t>
          </w:r>
        </w:p>
      </w:tc>
    </w:tr>
  </w:tbl>
  <w:p w14:paraId="377922EE" w14:textId="77777777" w:rsidR="00F55E99" w:rsidRPr="00BA4B6D" w:rsidRDefault="00F55E99" w:rsidP="00485EE5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D892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A092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1449D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9E2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CB69A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C078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7C71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6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53E70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CDC6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B3AD1"/>
    <w:multiLevelType w:val="hybridMultilevel"/>
    <w:tmpl w:val="219E325A"/>
    <w:lvl w:ilvl="0" w:tplc="6994E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035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8207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748E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48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3E44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40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BAF2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24CE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D0DB9"/>
    <w:multiLevelType w:val="multilevel"/>
    <w:tmpl w:val="C994F1D2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21952E7"/>
    <w:multiLevelType w:val="multilevel"/>
    <w:tmpl w:val="AD7259FA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92E0544"/>
    <w:multiLevelType w:val="multilevel"/>
    <w:tmpl w:val="6666BADE"/>
    <w:lvl w:ilvl="0">
      <w:start w:val="1"/>
      <w:numFmt w:val="decimal"/>
      <w:lvlText w:val="%1."/>
      <w:lvlJc w:val="left"/>
      <w:pPr>
        <w:tabs>
          <w:tab w:val="num" w:pos="794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6"/>
        </w:tabs>
        <w:ind w:left="10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98B6594"/>
    <w:multiLevelType w:val="hybridMultilevel"/>
    <w:tmpl w:val="3FC2735C"/>
    <w:lvl w:ilvl="0" w:tplc="DC9E2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B0E5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164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636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8FF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145A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49C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15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0BA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A8288A"/>
    <w:multiLevelType w:val="hybridMultilevel"/>
    <w:tmpl w:val="43E4EABA"/>
    <w:lvl w:ilvl="0" w:tplc="8B968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4CEDAE" w:tentative="1">
      <w:start w:val="1"/>
      <w:numFmt w:val="lowerLetter"/>
      <w:lvlText w:val="%2."/>
      <w:lvlJc w:val="left"/>
      <w:pPr>
        <w:ind w:left="1440" w:hanging="360"/>
      </w:pPr>
    </w:lvl>
    <w:lvl w:ilvl="2" w:tplc="AB8A6054" w:tentative="1">
      <w:start w:val="1"/>
      <w:numFmt w:val="lowerRoman"/>
      <w:lvlText w:val="%3."/>
      <w:lvlJc w:val="right"/>
      <w:pPr>
        <w:ind w:left="2160" w:hanging="180"/>
      </w:pPr>
    </w:lvl>
    <w:lvl w:ilvl="3" w:tplc="D41CBA14" w:tentative="1">
      <w:start w:val="1"/>
      <w:numFmt w:val="decimal"/>
      <w:lvlText w:val="%4."/>
      <w:lvlJc w:val="left"/>
      <w:pPr>
        <w:ind w:left="2880" w:hanging="360"/>
      </w:pPr>
    </w:lvl>
    <w:lvl w:ilvl="4" w:tplc="0722257A" w:tentative="1">
      <w:start w:val="1"/>
      <w:numFmt w:val="lowerLetter"/>
      <w:lvlText w:val="%5."/>
      <w:lvlJc w:val="left"/>
      <w:pPr>
        <w:ind w:left="3600" w:hanging="360"/>
      </w:pPr>
    </w:lvl>
    <w:lvl w:ilvl="5" w:tplc="3898A65A" w:tentative="1">
      <w:start w:val="1"/>
      <w:numFmt w:val="lowerRoman"/>
      <w:lvlText w:val="%6."/>
      <w:lvlJc w:val="right"/>
      <w:pPr>
        <w:ind w:left="4320" w:hanging="180"/>
      </w:pPr>
    </w:lvl>
    <w:lvl w:ilvl="6" w:tplc="73526E42" w:tentative="1">
      <w:start w:val="1"/>
      <w:numFmt w:val="decimal"/>
      <w:lvlText w:val="%7."/>
      <w:lvlJc w:val="left"/>
      <w:pPr>
        <w:ind w:left="5040" w:hanging="360"/>
      </w:pPr>
    </w:lvl>
    <w:lvl w:ilvl="7" w:tplc="356E2B3C" w:tentative="1">
      <w:start w:val="1"/>
      <w:numFmt w:val="lowerLetter"/>
      <w:lvlText w:val="%8."/>
      <w:lvlJc w:val="left"/>
      <w:pPr>
        <w:ind w:left="5760" w:hanging="360"/>
      </w:pPr>
    </w:lvl>
    <w:lvl w:ilvl="8" w:tplc="E55A46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572A2"/>
    <w:multiLevelType w:val="hybridMultilevel"/>
    <w:tmpl w:val="ED78B9B0"/>
    <w:lvl w:ilvl="0" w:tplc="26CCE8EA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E2EAE4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F68D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CB7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AC6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3264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0CC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64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36DA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5D6B8C"/>
    <w:multiLevelType w:val="hybridMultilevel"/>
    <w:tmpl w:val="59B02518"/>
    <w:lvl w:ilvl="0" w:tplc="13F4C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DCDE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B257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AC96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8E4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A4C2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088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0C9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8802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E743F"/>
    <w:multiLevelType w:val="multilevel"/>
    <w:tmpl w:val="10AA8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687063A"/>
    <w:multiLevelType w:val="hybridMultilevel"/>
    <w:tmpl w:val="322059A6"/>
    <w:lvl w:ilvl="0" w:tplc="1C400BE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E345742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D5F84070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02CED7A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E5AAA2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E12E31F4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0CAC5AC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70E1C9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AA447FEE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2C55151"/>
    <w:multiLevelType w:val="hybridMultilevel"/>
    <w:tmpl w:val="12AEE3E6"/>
    <w:lvl w:ilvl="0" w:tplc="1096A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68AA3FC" w:tentative="1">
      <w:start w:val="1"/>
      <w:numFmt w:val="lowerLetter"/>
      <w:lvlText w:val="%2."/>
      <w:lvlJc w:val="left"/>
      <w:pPr>
        <w:ind w:left="1440" w:hanging="360"/>
      </w:pPr>
    </w:lvl>
    <w:lvl w:ilvl="2" w:tplc="A7A4DB0C" w:tentative="1">
      <w:start w:val="1"/>
      <w:numFmt w:val="lowerRoman"/>
      <w:lvlText w:val="%3."/>
      <w:lvlJc w:val="right"/>
      <w:pPr>
        <w:ind w:left="2160" w:hanging="180"/>
      </w:pPr>
    </w:lvl>
    <w:lvl w:ilvl="3" w:tplc="EBA0DB64" w:tentative="1">
      <w:start w:val="1"/>
      <w:numFmt w:val="decimal"/>
      <w:lvlText w:val="%4."/>
      <w:lvlJc w:val="left"/>
      <w:pPr>
        <w:ind w:left="2880" w:hanging="360"/>
      </w:pPr>
    </w:lvl>
    <w:lvl w:ilvl="4" w:tplc="2FBA812A" w:tentative="1">
      <w:start w:val="1"/>
      <w:numFmt w:val="lowerLetter"/>
      <w:lvlText w:val="%5."/>
      <w:lvlJc w:val="left"/>
      <w:pPr>
        <w:ind w:left="3600" w:hanging="360"/>
      </w:pPr>
    </w:lvl>
    <w:lvl w:ilvl="5" w:tplc="BFD49D1E" w:tentative="1">
      <w:start w:val="1"/>
      <w:numFmt w:val="lowerRoman"/>
      <w:lvlText w:val="%6."/>
      <w:lvlJc w:val="right"/>
      <w:pPr>
        <w:ind w:left="4320" w:hanging="180"/>
      </w:pPr>
    </w:lvl>
    <w:lvl w:ilvl="6" w:tplc="0EC88772" w:tentative="1">
      <w:start w:val="1"/>
      <w:numFmt w:val="decimal"/>
      <w:lvlText w:val="%7."/>
      <w:lvlJc w:val="left"/>
      <w:pPr>
        <w:ind w:left="5040" w:hanging="360"/>
      </w:pPr>
    </w:lvl>
    <w:lvl w:ilvl="7" w:tplc="C5723E0C" w:tentative="1">
      <w:start w:val="1"/>
      <w:numFmt w:val="lowerLetter"/>
      <w:lvlText w:val="%8."/>
      <w:lvlJc w:val="left"/>
      <w:pPr>
        <w:ind w:left="5760" w:hanging="360"/>
      </w:pPr>
    </w:lvl>
    <w:lvl w:ilvl="8" w:tplc="CC72EE5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27028">
    <w:abstractNumId w:val="13"/>
  </w:num>
  <w:num w:numId="2" w16cid:durableId="1084838583">
    <w:abstractNumId w:val="6"/>
  </w:num>
  <w:num w:numId="3" w16cid:durableId="650331815">
    <w:abstractNumId w:val="13"/>
  </w:num>
  <w:num w:numId="4" w16cid:durableId="1291328510">
    <w:abstractNumId w:val="9"/>
  </w:num>
  <w:num w:numId="5" w16cid:durableId="1086270885">
    <w:abstractNumId w:val="7"/>
  </w:num>
  <w:num w:numId="6" w16cid:durableId="1547598471">
    <w:abstractNumId w:val="5"/>
  </w:num>
  <w:num w:numId="7" w16cid:durableId="1310405802">
    <w:abstractNumId w:val="4"/>
  </w:num>
  <w:num w:numId="8" w16cid:durableId="1963727917">
    <w:abstractNumId w:val="8"/>
  </w:num>
  <w:num w:numId="9" w16cid:durableId="1219434738">
    <w:abstractNumId w:val="3"/>
  </w:num>
  <w:num w:numId="10" w16cid:durableId="1361080954">
    <w:abstractNumId w:val="2"/>
  </w:num>
  <w:num w:numId="11" w16cid:durableId="445545911">
    <w:abstractNumId w:val="1"/>
  </w:num>
  <w:num w:numId="12" w16cid:durableId="1748264977">
    <w:abstractNumId w:val="0"/>
  </w:num>
  <w:num w:numId="13" w16cid:durableId="1154028933">
    <w:abstractNumId w:val="13"/>
  </w:num>
  <w:num w:numId="14" w16cid:durableId="317614535">
    <w:abstractNumId w:val="16"/>
  </w:num>
  <w:num w:numId="15" w16cid:durableId="1622153865">
    <w:abstractNumId w:val="10"/>
  </w:num>
  <w:num w:numId="16" w16cid:durableId="1752123860">
    <w:abstractNumId w:val="19"/>
  </w:num>
  <w:num w:numId="17" w16cid:durableId="1437210217">
    <w:abstractNumId w:val="15"/>
  </w:num>
  <w:num w:numId="18" w16cid:durableId="1418868725">
    <w:abstractNumId w:val="20"/>
  </w:num>
  <w:num w:numId="19" w16cid:durableId="163324163">
    <w:abstractNumId w:val="12"/>
  </w:num>
  <w:num w:numId="20" w16cid:durableId="1030186670">
    <w:abstractNumId w:val="12"/>
  </w:num>
  <w:num w:numId="21" w16cid:durableId="1275863965">
    <w:abstractNumId w:val="12"/>
  </w:num>
  <w:num w:numId="22" w16cid:durableId="1983002082">
    <w:abstractNumId w:val="17"/>
  </w:num>
  <w:num w:numId="23" w16cid:durableId="2098747152">
    <w:abstractNumId w:val="12"/>
    <w:lvlOverride w:ilvl="0">
      <w:lvl w:ilvl="0">
        <w:start w:val="1"/>
        <w:numFmt w:val="decimal"/>
        <w:suff w:val="space"/>
        <w:lvlText w:val="%1."/>
        <w:lvlJc w:val="left"/>
        <w:pPr>
          <w:ind w:left="432" w:hanging="432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4" w16cid:durableId="1397507523">
    <w:abstractNumId w:val="14"/>
  </w:num>
  <w:num w:numId="25" w16cid:durableId="1708140752">
    <w:abstractNumId w:val="11"/>
  </w:num>
  <w:num w:numId="26" w16cid:durableId="14657333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88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01157208">
    <w:abstractNumId w:val="11"/>
  </w:num>
  <w:num w:numId="29" w16cid:durableId="1627274713">
    <w:abstractNumId w:val="18"/>
  </w:num>
  <w:num w:numId="30" w16cid:durableId="1099721842">
    <w:abstractNumId w:val="18"/>
  </w:num>
  <w:num w:numId="31" w16cid:durableId="5732492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6965725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44332785">
    <w:abstractNumId w:val="18"/>
  </w:num>
  <w:num w:numId="34" w16cid:durableId="17875044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320500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88"/>
    <w:rsid w:val="000002BE"/>
    <w:rsid w:val="000009C3"/>
    <w:rsid w:val="00000A09"/>
    <w:rsid w:val="00003AB4"/>
    <w:rsid w:val="0000715C"/>
    <w:rsid w:val="000076BB"/>
    <w:rsid w:val="000078BE"/>
    <w:rsid w:val="00007FE1"/>
    <w:rsid w:val="000100AF"/>
    <w:rsid w:val="0001084E"/>
    <w:rsid w:val="000112E4"/>
    <w:rsid w:val="00011D99"/>
    <w:rsid w:val="000120C2"/>
    <w:rsid w:val="00012E84"/>
    <w:rsid w:val="00013067"/>
    <w:rsid w:val="000154A5"/>
    <w:rsid w:val="000154E0"/>
    <w:rsid w:val="00016377"/>
    <w:rsid w:val="00020455"/>
    <w:rsid w:val="00021784"/>
    <w:rsid w:val="00022ADB"/>
    <w:rsid w:val="00026FB9"/>
    <w:rsid w:val="000273D4"/>
    <w:rsid w:val="0003040F"/>
    <w:rsid w:val="0003098D"/>
    <w:rsid w:val="00032183"/>
    <w:rsid w:val="00032DEE"/>
    <w:rsid w:val="00032E6A"/>
    <w:rsid w:val="0003362E"/>
    <w:rsid w:val="000337FD"/>
    <w:rsid w:val="00034130"/>
    <w:rsid w:val="00034CE3"/>
    <w:rsid w:val="000360D7"/>
    <w:rsid w:val="000362F6"/>
    <w:rsid w:val="00037F03"/>
    <w:rsid w:val="000413AF"/>
    <w:rsid w:val="000414AB"/>
    <w:rsid w:val="00041CC2"/>
    <w:rsid w:val="000438DA"/>
    <w:rsid w:val="00044D9F"/>
    <w:rsid w:val="00045BD6"/>
    <w:rsid w:val="00046B6B"/>
    <w:rsid w:val="00047E33"/>
    <w:rsid w:val="00050258"/>
    <w:rsid w:val="000522BE"/>
    <w:rsid w:val="00052389"/>
    <w:rsid w:val="000531B2"/>
    <w:rsid w:val="000533BC"/>
    <w:rsid w:val="00053CCC"/>
    <w:rsid w:val="00053F6A"/>
    <w:rsid w:val="00055C00"/>
    <w:rsid w:val="00056067"/>
    <w:rsid w:val="000600FA"/>
    <w:rsid w:val="00062166"/>
    <w:rsid w:val="0006399B"/>
    <w:rsid w:val="00063AE1"/>
    <w:rsid w:val="00066334"/>
    <w:rsid w:val="00070A16"/>
    <w:rsid w:val="00071640"/>
    <w:rsid w:val="0007363B"/>
    <w:rsid w:val="00073673"/>
    <w:rsid w:val="00073E96"/>
    <w:rsid w:val="0007662E"/>
    <w:rsid w:val="00077D42"/>
    <w:rsid w:val="00077EB0"/>
    <w:rsid w:val="00081986"/>
    <w:rsid w:val="00082939"/>
    <w:rsid w:val="000842A4"/>
    <w:rsid w:val="00085B23"/>
    <w:rsid w:val="0008788F"/>
    <w:rsid w:val="00090213"/>
    <w:rsid w:val="000903E0"/>
    <w:rsid w:val="00091E90"/>
    <w:rsid w:val="00091FE9"/>
    <w:rsid w:val="00092F59"/>
    <w:rsid w:val="00094676"/>
    <w:rsid w:val="00094ECF"/>
    <w:rsid w:val="00095432"/>
    <w:rsid w:val="000968BB"/>
    <w:rsid w:val="00097101"/>
    <w:rsid w:val="000A144B"/>
    <w:rsid w:val="000A464B"/>
    <w:rsid w:val="000B5D12"/>
    <w:rsid w:val="000B6662"/>
    <w:rsid w:val="000B748A"/>
    <w:rsid w:val="000B75CE"/>
    <w:rsid w:val="000C24BB"/>
    <w:rsid w:val="000C53A4"/>
    <w:rsid w:val="000C6ED8"/>
    <w:rsid w:val="000C76C4"/>
    <w:rsid w:val="000C7708"/>
    <w:rsid w:val="000D0AFA"/>
    <w:rsid w:val="000D433C"/>
    <w:rsid w:val="000E08D4"/>
    <w:rsid w:val="000E1150"/>
    <w:rsid w:val="000E147C"/>
    <w:rsid w:val="000E1860"/>
    <w:rsid w:val="000E1DDD"/>
    <w:rsid w:val="000E1EDA"/>
    <w:rsid w:val="000E3171"/>
    <w:rsid w:val="000E31AC"/>
    <w:rsid w:val="000E3E80"/>
    <w:rsid w:val="000E49BC"/>
    <w:rsid w:val="000E57E0"/>
    <w:rsid w:val="000F1060"/>
    <w:rsid w:val="000F21D7"/>
    <w:rsid w:val="000F3CA1"/>
    <w:rsid w:val="000F5660"/>
    <w:rsid w:val="000F634F"/>
    <w:rsid w:val="000F6621"/>
    <w:rsid w:val="000F671B"/>
    <w:rsid w:val="000F6FF1"/>
    <w:rsid w:val="000F728E"/>
    <w:rsid w:val="00100F46"/>
    <w:rsid w:val="00103E6E"/>
    <w:rsid w:val="00106602"/>
    <w:rsid w:val="00107A64"/>
    <w:rsid w:val="00112332"/>
    <w:rsid w:val="00113374"/>
    <w:rsid w:val="00115D20"/>
    <w:rsid w:val="0012289F"/>
    <w:rsid w:val="00125948"/>
    <w:rsid w:val="0012733C"/>
    <w:rsid w:val="001273B0"/>
    <w:rsid w:val="00127C85"/>
    <w:rsid w:val="00130E3C"/>
    <w:rsid w:val="00134906"/>
    <w:rsid w:val="00135EEF"/>
    <w:rsid w:val="00141538"/>
    <w:rsid w:val="00142613"/>
    <w:rsid w:val="00142B63"/>
    <w:rsid w:val="0014349D"/>
    <w:rsid w:val="001435E5"/>
    <w:rsid w:val="00144294"/>
    <w:rsid w:val="00145F05"/>
    <w:rsid w:val="00146846"/>
    <w:rsid w:val="00146893"/>
    <w:rsid w:val="001476A1"/>
    <w:rsid w:val="00151076"/>
    <w:rsid w:val="001516D1"/>
    <w:rsid w:val="00151865"/>
    <w:rsid w:val="00151D3A"/>
    <w:rsid w:val="00151F9B"/>
    <w:rsid w:val="00152582"/>
    <w:rsid w:val="00152DAD"/>
    <w:rsid w:val="00154BA5"/>
    <w:rsid w:val="00155123"/>
    <w:rsid w:val="00160F8B"/>
    <w:rsid w:val="0016217D"/>
    <w:rsid w:val="0016296E"/>
    <w:rsid w:val="00164F27"/>
    <w:rsid w:val="0016570D"/>
    <w:rsid w:val="00165CE2"/>
    <w:rsid w:val="001713EC"/>
    <w:rsid w:val="001736BE"/>
    <w:rsid w:val="00176DD7"/>
    <w:rsid w:val="0017701C"/>
    <w:rsid w:val="00177031"/>
    <w:rsid w:val="0017749F"/>
    <w:rsid w:val="001779BB"/>
    <w:rsid w:val="001864D0"/>
    <w:rsid w:val="00186859"/>
    <w:rsid w:val="00186B31"/>
    <w:rsid w:val="00186FB3"/>
    <w:rsid w:val="00187168"/>
    <w:rsid w:val="0019165D"/>
    <w:rsid w:val="001919C1"/>
    <w:rsid w:val="001933D4"/>
    <w:rsid w:val="00195903"/>
    <w:rsid w:val="001A239E"/>
    <w:rsid w:val="001A2DE5"/>
    <w:rsid w:val="001A4EE8"/>
    <w:rsid w:val="001A5805"/>
    <w:rsid w:val="001A65F7"/>
    <w:rsid w:val="001A74FE"/>
    <w:rsid w:val="001A75F1"/>
    <w:rsid w:val="001A7A29"/>
    <w:rsid w:val="001A7F10"/>
    <w:rsid w:val="001B0A29"/>
    <w:rsid w:val="001B183C"/>
    <w:rsid w:val="001B4D8F"/>
    <w:rsid w:val="001B4E24"/>
    <w:rsid w:val="001B617F"/>
    <w:rsid w:val="001B7DFE"/>
    <w:rsid w:val="001C250E"/>
    <w:rsid w:val="001C5C2B"/>
    <w:rsid w:val="001C709C"/>
    <w:rsid w:val="001D0138"/>
    <w:rsid w:val="001D0B9E"/>
    <w:rsid w:val="001D2CF7"/>
    <w:rsid w:val="001D6A0F"/>
    <w:rsid w:val="001D6E7E"/>
    <w:rsid w:val="001D7110"/>
    <w:rsid w:val="001E085B"/>
    <w:rsid w:val="001E27D1"/>
    <w:rsid w:val="001E5167"/>
    <w:rsid w:val="001E57CF"/>
    <w:rsid w:val="001E5B8F"/>
    <w:rsid w:val="001E76C6"/>
    <w:rsid w:val="001F33E9"/>
    <w:rsid w:val="001F5582"/>
    <w:rsid w:val="001F6958"/>
    <w:rsid w:val="001F74C1"/>
    <w:rsid w:val="00202A18"/>
    <w:rsid w:val="00205231"/>
    <w:rsid w:val="002054D5"/>
    <w:rsid w:val="002070DF"/>
    <w:rsid w:val="002119DB"/>
    <w:rsid w:val="0021698D"/>
    <w:rsid w:val="00216B1C"/>
    <w:rsid w:val="00217677"/>
    <w:rsid w:val="00220AC8"/>
    <w:rsid w:val="002231B9"/>
    <w:rsid w:val="00227096"/>
    <w:rsid w:val="00227914"/>
    <w:rsid w:val="00230DBB"/>
    <w:rsid w:val="0023522D"/>
    <w:rsid w:val="002353DB"/>
    <w:rsid w:val="00236298"/>
    <w:rsid w:val="00237968"/>
    <w:rsid w:val="002405CA"/>
    <w:rsid w:val="002407EC"/>
    <w:rsid w:val="00240E07"/>
    <w:rsid w:val="00241AEB"/>
    <w:rsid w:val="00242C22"/>
    <w:rsid w:val="00243CED"/>
    <w:rsid w:val="00244086"/>
    <w:rsid w:val="002446ED"/>
    <w:rsid w:val="002500B4"/>
    <w:rsid w:val="00253589"/>
    <w:rsid w:val="002559BC"/>
    <w:rsid w:val="0026194D"/>
    <w:rsid w:val="002622AF"/>
    <w:rsid w:val="002651AD"/>
    <w:rsid w:val="002657E0"/>
    <w:rsid w:val="00267D31"/>
    <w:rsid w:val="00267E52"/>
    <w:rsid w:val="002735CC"/>
    <w:rsid w:val="00274014"/>
    <w:rsid w:val="00274C2C"/>
    <w:rsid w:val="002778DB"/>
    <w:rsid w:val="002808C9"/>
    <w:rsid w:val="002822C1"/>
    <w:rsid w:val="002827DD"/>
    <w:rsid w:val="002834DF"/>
    <w:rsid w:val="00287047"/>
    <w:rsid w:val="002912D5"/>
    <w:rsid w:val="00292D18"/>
    <w:rsid w:val="002942CE"/>
    <w:rsid w:val="002A0416"/>
    <w:rsid w:val="002A0B68"/>
    <w:rsid w:val="002A1350"/>
    <w:rsid w:val="002A53BA"/>
    <w:rsid w:val="002A6D6A"/>
    <w:rsid w:val="002B0531"/>
    <w:rsid w:val="002B5B76"/>
    <w:rsid w:val="002C0049"/>
    <w:rsid w:val="002C00E9"/>
    <w:rsid w:val="002C077F"/>
    <w:rsid w:val="002C0E88"/>
    <w:rsid w:val="002C10B6"/>
    <w:rsid w:val="002C12BD"/>
    <w:rsid w:val="002C2A90"/>
    <w:rsid w:val="002C3122"/>
    <w:rsid w:val="002C339C"/>
    <w:rsid w:val="002C34ED"/>
    <w:rsid w:val="002C4061"/>
    <w:rsid w:val="002C4C49"/>
    <w:rsid w:val="002C5660"/>
    <w:rsid w:val="002C7792"/>
    <w:rsid w:val="002D16F5"/>
    <w:rsid w:val="002D1F1D"/>
    <w:rsid w:val="002D52C2"/>
    <w:rsid w:val="002D5F81"/>
    <w:rsid w:val="002D61CC"/>
    <w:rsid w:val="002D657C"/>
    <w:rsid w:val="002D6D49"/>
    <w:rsid w:val="002E0293"/>
    <w:rsid w:val="002E118A"/>
    <w:rsid w:val="002E1D59"/>
    <w:rsid w:val="002E1E96"/>
    <w:rsid w:val="002E323F"/>
    <w:rsid w:val="002E49E7"/>
    <w:rsid w:val="002F0EF5"/>
    <w:rsid w:val="002F1596"/>
    <w:rsid w:val="002F3EA3"/>
    <w:rsid w:val="002F4471"/>
    <w:rsid w:val="002F4C01"/>
    <w:rsid w:val="002F5893"/>
    <w:rsid w:val="00302E6D"/>
    <w:rsid w:val="00305D98"/>
    <w:rsid w:val="00305E69"/>
    <w:rsid w:val="00307038"/>
    <w:rsid w:val="003101D8"/>
    <w:rsid w:val="00310751"/>
    <w:rsid w:val="00311894"/>
    <w:rsid w:val="00311A97"/>
    <w:rsid w:val="0031273A"/>
    <w:rsid w:val="00313DA9"/>
    <w:rsid w:val="00315673"/>
    <w:rsid w:val="00315FD8"/>
    <w:rsid w:val="0031702E"/>
    <w:rsid w:val="0032031D"/>
    <w:rsid w:val="0032398D"/>
    <w:rsid w:val="003249FE"/>
    <w:rsid w:val="00324EBD"/>
    <w:rsid w:val="003253B4"/>
    <w:rsid w:val="00325A8E"/>
    <w:rsid w:val="00325DDD"/>
    <w:rsid w:val="00334CFE"/>
    <w:rsid w:val="003366CC"/>
    <w:rsid w:val="0033698C"/>
    <w:rsid w:val="00337F68"/>
    <w:rsid w:val="00340743"/>
    <w:rsid w:val="00341214"/>
    <w:rsid w:val="0034210E"/>
    <w:rsid w:val="003432C1"/>
    <w:rsid w:val="003449B5"/>
    <w:rsid w:val="0034620E"/>
    <w:rsid w:val="003472A1"/>
    <w:rsid w:val="00347FEE"/>
    <w:rsid w:val="00350102"/>
    <w:rsid w:val="0035267D"/>
    <w:rsid w:val="003529F1"/>
    <w:rsid w:val="00357863"/>
    <w:rsid w:val="00365643"/>
    <w:rsid w:val="003663DD"/>
    <w:rsid w:val="00366489"/>
    <w:rsid w:val="00367E4D"/>
    <w:rsid w:val="003711FF"/>
    <w:rsid w:val="00371365"/>
    <w:rsid w:val="003717E6"/>
    <w:rsid w:val="003729B4"/>
    <w:rsid w:val="00373C10"/>
    <w:rsid w:val="00373EE9"/>
    <w:rsid w:val="00374E48"/>
    <w:rsid w:val="00377BC6"/>
    <w:rsid w:val="00377D9F"/>
    <w:rsid w:val="00380A4B"/>
    <w:rsid w:val="00380CF8"/>
    <w:rsid w:val="003814DE"/>
    <w:rsid w:val="00381C05"/>
    <w:rsid w:val="00382B86"/>
    <w:rsid w:val="003834A8"/>
    <w:rsid w:val="00385876"/>
    <w:rsid w:val="003877C4"/>
    <w:rsid w:val="003877F2"/>
    <w:rsid w:val="00387913"/>
    <w:rsid w:val="003902AB"/>
    <w:rsid w:val="003905A6"/>
    <w:rsid w:val="0039066D"/>
    <w:rsid w:val="0039605B"/>
    <w:rsid w:val="003978CE"/>
    <w:rsid w:val="00397B54"/>
    <w:rsid w:val="003A17B7"/>
    <w:rsid w:val="003A222D"/>
    <w:rsid w:val="003A2932"/>
    <w:rsid w:val="003A2CFA"/>
    <w:rsid w:val="003A2D17"/>
    <w:rsid w:val="003A4DE3"/>
    <w:rsid w:val="003A4F83"/>
    <w:rsid w:val="003A72FF"/>
    <w:rsid w:val="003A77B6"/>
    <w:rsid w:val="003A7F1E"/>
    <w:rsid w:val="003B2023"/>
    <w:rsid w:val="003C1267"/>
    <w:rsid w:val="003C6086"/>
    <w:rsid w:val="003C7629"/>
    <w:rsid w:val="003C77CD"/>
    <w:rsid w:val="003C7B7C"/>
    <w:rsid w:val="003C7F41"/>
    <w:rsid w:val="003D123A"/>
    <w:rsid w:val="003D6E67"/>
    <w:rsid w:val="003E3A36"/>
    <w:rsid w:val="003E4EBC"/>
    <w:rsid w:val="003E56E0"/>
    <w:rsid w:val="003E5CE4"/>
    <w:rsid w:val="003F0643"/>
    <w:rsid w:val="003F231E"/>
    <w:rsid w:val="003F2B00"/>
    <w:rsid w:val="003F3025"/>
    <w:rsid w:val="003F558C"/>
    <w:rsid w:val="003F6856"/>
    <w:rsid w:val="003F6864"/>
    <w:rsid w:val="003F7E7D"/>
    <w:rsid w:val="00402689"/>
    <w:rsid w:val="004130D3"/>
    <w:rsid w:val="00413910"/>
    <w:rsid w:val="00413FC0"/>
    <w:rsid w:val="00417A42"/>
    <w:rsid w:val="00421289"/>
    <w:rsid w:val="00422787"/>
    <w:rsid w:val="00425B1E"/>
    <w:rsid w:val="004263A3"/>
    <w:rsid w:val="00430D5A"/>
    <w:rsid w:val="00431B31"/>
    <w:rsid w:val="00434F95"/>
    <w:rsid w:val="00435264"/>
    <w:rsid w:val="004362F2"/>
    <w:rsid w:val="00437F2B"/>
    <w:rsid w:val="004400A9"/>
    <w:rsid w:val="0044356F"/>
    <w:rsid w:val="00445577"/>
    <w:rsid w:val="0044713F"/>
    <w:rsid w:val="00447B28"/>
    <w:rsid w:val="00447E05"/>
    <w:rsid w:val="00454712"/>
    <w:rsid w:val="00454BE3"/>
    <w:rsid w:val="00454EAA"/>
    <w:rsid w:val="00466002"/>
    <w:rsid w:val="00467EAF"/>
    <w:rsid w:val="004833E1"/>
    <w:rsid w:val="004857C4"/>
    <w:rsid w:val="00485EE5"/>
    <w:rsid w:val="00486121"/>
    <w:rsid w:val="00491AD8"/>
    <w:rsid w:val="00494D35"/>
    <w:rsid w:val="00497567"/>
    <w:rsid w:val="00497B72"/>
    <w:rsid w:val="004A1101"/>
    <w:rsid w:val="004A1DD8"/>
    <w:rsid w:val="004A2588"/>
    <w:rsid w:val="004A2A83"/>
    <w:rsid w:val="004A36D7"/>
    <w:rsid w:val="004A36F7"/>
    <w:rsid w:val="004A4B14"/>
    <w:rsid w:val="004A4C1B"/>
    <w:rsid w:val="004A5F32"/>
    <w:rsid w:val="004A602A"/>
    <w:rsid w:val="004A7EF7"/>
    <w:rsid w:val="004B0573"/>
    <w:rsid w:val="004B0B06"/>
    <w:rsid w:val="004B10E4"/>
    <w:rsid w:val="004B3787"/>
    <w:rsid w:val="004B41E6"/>
    <w:rsid w:val="004B6004"/>
    <w:rsid w:val="004B6270"/>
    <w:rsid w:val="004B6C79"/>
    <w:rsid w:val="004B7296"/>
    <w:rsid w:val="004C0037"/>
    <w:rsid w:val="004C0B04"/>
    <w:rsid w:val="004C0E1D"/>
    <w:rsid w:val="004C24AD"/>
    <w:rsid w:val="004C4A6F"/>
    <w:rsid w:val="004C7811"/>
    <w:rsid w:val="004D0290"/>
    <w:rsid w:val="004D3C85"/>
    <w:rsid w:val="004D47D7"/>
    <w:rsid w:val="004D4B81"/>
    <w:rsid w:val="004D610E"/>
    <w:rsid w:val="004D6AF0"/>
    <w:rsid w:val="004D7B7A"/>
    <w:rsid w:val="004E0C6B"/>
    <w:rsid w:val="004E11F2"/>
    <w:rsid w:val="004E1231"/>
    <w:rsid w:val="004E2C29"/>
    <w:rsid w:val="004E38A2"/>
    <w:rsid w:val="004E3D82"/>
    <w:rsid w:val="004E47B8"/>
    <w:rsid w:val="004E4DF2"/>
    <w:rsid w:val="004E5058"/>
    <w:rsid w:val="004F0D15"/>
    <w:rsid w:val="004F17D3"/>
    <w:rsid w:val="004F1CC3"/>
    <w:rsid w:val="004F2B4D"/>
    <w:rsid w:val="004F39C0"/>
    <w:rsid w:val="004F3FFA"/>
    <w:rsid w:val="004F4053"/>
    <w:rsid w:val="004F4174"/>
    <w:rsid w:val="004F54A4"/>
    <w:rsid w:val="004F6582"/>
    <w:rsid w:val="00501099"/>
    <w:rsid w:val="005012B9"/>
    <w:rsid w:val="00501FB5"/>
    <w:rsid w:val="00502A55"/>
    <w:rsid w:val="00502C6F"/>
    <w:rsid w:val="00502DD2"/>
    <w:rsid w:val="00502E24"/>
    <w:rsid w:val="00503858"/>
    <w:rsid w:val="00505690"/>
    <w:rsid w:val="0050633B"/>
    <w:rsid w:val="00507282"/>
    <w:rsid w:val="005105D1"/>
    <w:rsid w:val="00510EDD"/>
    <w:rsid w:val="00512326"/>
    <w:rsid w:val="00512BCB"/>
    <w:rsid w:val="00513A9C"/>
    <w:rsid w:val="0051407E"/>
    <w:rsid w:val="00514A2E"/>
    <w:rsid w:val="00515083"/>
    <w:rsid w:val="0051559C"/>
    <w:rsid w:val="0051612A"/>
    <w:rsid w:val="0051647D"/>
    <w:rsid w:val="00516845"/>
    <w:rsid w:val="00522235"/>
    <w:rsid w:val="0052433A"/>
    <w:rsid w:val="00526204"/>
    <w:rsid w:val="00531BF8"/>
    <w:rsid w:val="005332DB"/>
    <w:rsid w:val="005337BD"/>
    <w:rsid w:val="00534361"/>
    <w:rsid w:val="005345DF"/>
    <w:rsid w:val="00534EEF"/>
    <w:rsid w:val="005369E6"/>
    <w:rsid w:val="005401AA"/>
    <w:rsid w:val="0054084C"/>
    <w:rsid w:val="00540B17"/>
    <w:rsid w:val="00541107"/>
    <w:rsid w:val="00545FEE"/>
    <w:rsid w:val="005472BF"/>
    <w:rsid w:val="0055039C"/>
    <w:rsid w:val="0055276A"/>
    <w:rsid w:val="00552BF5"/>
    <w:rsid w:val="005543C1"/>
    <w:rsid w:val="0055569A"/>
    <w:rsid w:val="005618FD"/>
    <w:rsid w:val="00564C00"/>
    <w:rsid w:val="00567B7C"/>
    <w:rsid w:val="00567E32"/>
    <w:rsid w:val="00570FBE"/>
    <w:rsid w:val="00573761"/>
    <w:rsid w:val="005777E6"/>
    <w:rsid w:val="00580045"/>
    <w:rsid w:val="00580C9B"/>
    <w:rsid w:val="00581CC9"/>
    <w:rsid w:val="00582EE0"/>
    <w:rsid w:val="00583363"/>
    <w:rsid w:val="00586317"/>
    <w:rsid w:val="005871C0"/>
    <w:rsid w:val="00587B63"/>
    <w:rsid w:val="00587D17"/>
    <w:rsid w:val="00590843"/>
    <w:rsid w:val="00591013"/>
    <w:rsid w:val="00591F78"/>
    <w:rsid w:val="005920C6"/>
    <w:rsid w:val="00594693"/>
    <w:rsid w:val="005952B7"/>
    <w:rsid w:val="005969BC"/>
    <w:rsid w:val="005974FC"/>
    <w:rsid w:val="00597B2B"/>
    <w:rsid w:val="005A0918"/>
    <w:rsid w:val="005A0B7C"/>
    <w:rsid w:val="005A1BCC"/>
    <w:rsid w:val="005A36DA"/>
    <w:rsid w:val="005A38A3"/>
    <w:rsid w:val="005A3B29"/>
    <w:rsid w:val="005A41F6"/>
    <w:rsid w:val="005A4835"/>
    <w:rsid w:val="005A49FD"/>
    <w:rsid w:val="005A5383"/>
    <w:rsid w:val="005A53BC"/>
    <w:rsid w:val="005A5C0D"/>
    <w:rsid w:val="005A6851"/>
    <w:rsid w:val="005A7698"/>
    <w:rsid w:val="005B05E1"/>
    <w:rsid w:val="005B40D1"/>
    <w:rsid w:val="005B48FB"/>
    <w:rsid w:val="005B6135"/>
    <w:rsid w:val="005C0B36"/>
    <w:rsid w:val="005C0E78"/>
    <w:rsid w:val="005C1767"/>
    <w:rsid w:val="005C439C"/>
    <w:rsid w:val="005C7001"/>
    <w:rsid w:val="005D195B"/>
    <w:rsid w:val="005D2A67"/>
    <w:rsid w:val="005D3F88"/>
    <w:rsid w:val="005D41B4"/>
    <w:rsid w:val="005D592A"/>
    <w:rsid w:val="005D6677"/>
    <w:rsid w:val="005D7EA6"/>
    <w:rsid w:val="005E2809"/>
    <w:rsid w:val="005E2C8F"/>
    <w:rsid w:val="005E2E52"/>
    <w:rsid w:val="005E47E1"/>
    <w:rsid w:val="005E55D1"/>
    <w:rsid w:val="005E6486"/>
    <w:rsid w:val="005E7774"/>
    <w:rsid w:val="005E78B9"/>
    <w:rsid w:val="005E7921"/>
    <w:rsid w:val="005F10AF"/>
    <w:rsid w:val="005F4839"/>
    <w:rsid w:val="005F4D2A"/>
    <w:rsid w:val="005F5C6D"/>
    <w:rsid w:val="005F707A"/>
    <w:rsid w:val="005F7580"/>
    <w:rsid w:val="00601C9C"/>
    <w:rsid w:val="00602A69"/>
    <w:rsid w:val="0060541E"/>
    <w:rsid w:val="00606FAE"/>
    <w:rsid w:val="006076C3"/>
    <w:rsid w:val="00607953"/>
    <w:rsid w:val="00612630"/>
    <w:rsid w:val="00613738"/>
    <w:rsid w:val="006143EF"/>
    <w:rsid w:val="00616808"/>
    <w:rsid w:val="00617BA9"/>
    <w:rsid w:val="00617F91"/>
    <w:rsid w:val="00621A4D"/>
    <w:rsid w:val="00622E82"/>
    <w:rsid w:val="00624BE7"/>
    <w:rsid w:val="0062622C"/>
    <w:rsid w:val="00626ABC"/>
    <w:rsid w:val="00627F10"/>
    <w:rsid w:val="006304D0"/>
    <w:rsid w:val="00631336"/>
    <w:rsid w:val="00631C0F"/>
    <w:rsid w:val="00632953"/>
    <w:rsid w:val="00632D7E"/>
    <w:rsid w:val="00632E11"/>
    <w:rsid w:val="006364EA"/>
    <w:rsid w:val="00637B2D"/>
    <w:rsid w:val="006439D1"/>
    <w:rsid w:val="00644CBE"/>
    <w:rsid w:val="00651D00"/>
    <w:rsid w:val="00652795"/>
    <w:rsid w:val="00653A93"/>
    <w:rsid w:val="00653DB2"/>
    <w:rsid w:val="00655715"/>
    <w:rsid w:val="00655A25"/>
    <w:rsid w:val="00655CA2"/>
    <w:rsid w:val="00662B02"/>
    <w:rsid w:val="00662CBA"/>
    <w:rsid w:val="00662E82"/>
    <w:rsid w:val="006635E4"/>
    <w:rsid w:val="006639FA"/>
    <w:rsid w:val="006650DF"/>
    <w:rsid w:val="0066517F"/>
    <w:rsid w:val="00666371"/>
    <w:rsid w:val="00666B10"/>
    <w:rsid w:val="00667454"/>
    <w:rsid w:val="006678F9"/>
    <w:rsid w:val="0067255B"/>
    <w:rsid w:val="00673074"/>
    <w:rsid w:val="006734FB"/>
    <w:rsid w:val="00673888"/>
    <w:rsid w:val="00673DEA"/>
    <w:rsid w:val="00673FBC"/>
    <w:rsid w:val="00682ED7"/>
    <w:rsid w:val="00683A0C"/>
    <w:rsid w:val="00684926"/>
    <w:rsid w:val="00684C91"/>
    <w:rsid w:val="006862D4"/>
    <w:rsid w:val="006902D0"/>
    <w:rsid w:val="00694077"/>
    <w:rsid w:val="006943BB"/>
    <w:rsid w:val="00697E22"/>
    <w:rsid w:val="006A3132"/>
    <w:rsid w:val="006A4D40"/>
    <w:rsid w:val="006A539D"/>
    <w:rsid w:val="006A62F4"/>
    <w:rsid w:val="006A69C6"/>
    <w:rsid w:val="006B0904"/>
    <w:rsid w:val="006B3F30"/>
    <w:rsid w:val="006B4406"/>
    <w:rsid w:val="006B446F"/>
    <w:rsid w:val="006B4AA3"/>
    <w:rsid w:val="006B61D8"/>
    <w:rsid w:val="006B7D41"/>
    <w:rsid w:val="006C25B2"/>
    <w:rsid w:val="006C64BE"/>
    <w:rsid w:val="006C6BE1"/>
    <w:rsid w:val="006C7FA6"/>
    <w:rsid w:val="006D08B4"/>
    <w:rsid w:val="006D1F71"/>
    <w:rsid w:val="006D57EE"/>
    <w:rsid w:val="006D65F2"/>
    <w:rsid w:val="006E1023"/>
    <w:rsid w:val="006E2AD9"/>
    <w:rsid w:val="006E51A4"/>
    <w:rsid w:val="006E6272"/>
    <w:rsid w:val="006F0AE4"/>
    <w:rsid w:val="006F1368"/>
    <w:rsid w:val="006F20BA"/>
    <w:rsid w:val="006F2BF2"/>
    <w:rsid w:val="006F2DA1"/>
    <w:rsid w:val="006F3006"/>
    <w:rsid w:val="006F32CC"/>
    <w:rsid w:val="006F44B2"/>
    <w:rsid w:val="007008B8"/>
    <w:rsid w:val="0070161A"/>
    <w:rsid w:val="007024A8"/>
    <w:rsid w:val="00704295"/>
    <w:rsid w:val="00706179"/>
    <w:rsid w:val="00707FE6"/>
    <w:rsid w:val="00712FE9"/>
    <w:rsid w:val="00713505"/>
    <w:rsid w:val="00714097"/>
    <w:rsid w:val="007155D8"/>
    <w:rsid w:val="00716B14"/>
    <w:rsid w:val="007203FB"/>
    <w:rsid w:val="007234AA"/>
    <w:rsid w:val="007253CA"/>
    <w:rsid w:val="00727989"/>
    <w:rsid w:val="007304B1"/>
    <w:rsid w:val="00730DD2"/>
    <w:rsid w:val="00731AA2"/>
    <w:rsid w:val="00731B7D"/>
    <w:rsid w:val="00732119"/>
    <w:rsid w:val="007323F9"/>
    <w:rsid w:val="007348E5"/>
    <w:rsid w:val="00735948"/>
    <w:rsid w:val="00736977"/>
    <w:rsid w:val="0073698C"/>
    <w:rsid w:val="00736CE2"/>
    <w:rsid w:val="00740B3A"/>
    <w:rsid w:val="00741087"/>
    <w:rsid w:val="0074238E"/>
    <w:rsid w:val="00744EA2"/>
    <w:rsid w:val="00746CED"/>
    <w:rsid w:val="007475A9"/>
    <w:rsid w:val="00750848"/>
    <w:rsid w:val="00750B35"/>
    <w:rsid w:val="007510C1"/>
    <w:rsid w:val="0075389C"/>
    <w:rsid w:val="00753B40"/>
    <w:rsid w:val="0075529E"/>
    <w:rsid w:val="0076053C"/>
    <w:rsid w:val="00761400"/>
    <w:rsid w:val="007633C8"/>
    <w:rsid w:val="00764CD9"/>
    <w:rsid w:val="00765D73"/>
    <w:rsid w:val="00767FAD"/>
    <w:rsid w:val="00770502"/>
    <w:rsid w:val="0077175F"/>
    <w:rsid w:val="00774110"/>
    <w:rsid w:val="0077514E"/>
    <w:rsid w:val="0077733D"/>
    <w:rsid w:val="00780612"/>
    <w:rsid w:val="00785F52"/>
    <w:rsid w:val="00785F56"/>
    <w:rsid w:val="00790088"/>
    <w:rsid w:val="007919CF"/>
    <w:rsid w:val="00792209"/>
    <w:rsid w:val="007929FA"/>
    <w:rsid w:val="00793A58"/>
    <w:rsid w:val="00794835"/>
    <w:rsid w:val="00794CE2"/>
    <w:rsid w:val="00795E4A"/>
    <w:rsid w:val="007A10BE"/>
    <w:rsid w:val="007A211F"/>
    <w:rsid w:val="007A332B"/>
    <w:rsid w:val="007A6A6F"/>
    <w:rsid w:val="007B0239"/>
    <w:rsid w:val="007B0B70"/>
    <w:rsid w:val="007B3E49"/>
    <w:rsid w:val="007B3E5A"/>
    <w:rsid w:val="007B4CB7"/>
    <w:rsid w:val="007B5126"/>
    <w:rsid w:val="007B57D4"/>
    <w:rsid w:val="007B76EF"/>
    <w:rsid w:val="007B7E4F"/>
    <w:rsid w:val="007C3000"/>
    <w:rsid w:val="007C35FB"/>
    <w:rsid w:val="007C4F72"/>
    <w:rsid w:val="007C514A"/>
    <w:rsid w:val="007C5B04"/>
    <w:rsid w:val="007C6CE1"/>
    <w:rsid w:val="007D15AF"/>
    <w:rsid w:val="007D3EAE"/>
    <w:rsid w:val="007D5EBC"/>
    <w:rsid w:val="007D6BBD"/>
    <w:rsid w:val="007D7154"/>
    <w:rsid w:val="007D7ED5"/>
    <w:rsid w:val="007E14DB"/>
    <w:rsid w:val="007E2B11"/>
    <w:rsid w:val="007E2D7E"/>
    <w:rsid w:val="007E43BA"/>
    <w:rsid w:val="007E464B"/>
    <w:rsid w:val="007E4947"/>
    <w:rsid w:val="007F0B07"/>
    <w:rsid w:val="007F145B"/>
    <w:rsid w:val="007F2A28"/>
    <w:rsid w:val="007F2B35"/>
    <w:rsid w:val="007F4277"/>
    <w:rsid w:val="007F4750"/>
    <w:rsid w:val="007F4E83"/>
    <w:rsid w:val="007F5CA3"/>
    <w:rsid w:val="007F5DDF"/>
    <w:rsid w:val="007F6024"/>
    <w:rsid w:val="007F6397"/>
    <w:rsid w:val="00802DFB"/>
    <w:rsid w:val="00803ADB"/>
    <w:rsid w:val="008113C1"/>
    <w:rsid w:val="00811A6B"/>
    <w:rsid w:val="008131D9"/>
    <w:rsid w:val="00813803"/>
    <w:rsid w:val="00820EF1"/>
    <w:rsid w:val="00822484"/>
    <w:rsid w:val="008230C0"/>
    <w:rsid w:val="008279F5"/>
    <w:rsid w:val="00830196"/>
    <w:rsid w:val="00831855"/>
    <w:rsid w:val="00832429"/>
    <w:rsid w:val="0083263B"/>
    <w:rsid w:val="00834CE6"/>
    <w:rsid w:val="008357CF"/>
    <w:rsid w:val="00835935"/>
    <w:rsid w:val="00837278"/>
    <w:rsid w:val="00837EB7"/>
    <w:rsid w:val="00842279"/>
    <w:rsid w:val="00842437"/>
    <w:rsid w:val="00842B46"/>
    <w:rsid w:val="00842DFD"/>
    <w:rsid w:val="00845142"/>
    <w:rsid w:val="00847BC0"/>
    <w:rsid w:val="00847BC1"/>
    <w:rsid w:val="00850B1E"/>
    <w:rsid w:val="008519E4"/>
    <w:rsid w:val="008527B2"/>
    <w:rsid w:val="00852F51"/>
    <w:rsid w:val="0085328E"/>
    <w:rsid w:val="00853394"/>
    <w:rsid w:val="00854157"/>
    <w:rsid w:val="008549FC"/>
    <w:rsid w:val="00856304"/>
    <w:rsid w:val="00857B72"/>
    <w:rsid w:val="00860903"/>
    <w:rsid w:val="00861986"/>
    <w:rsid w:val="00861A6D"/>
    <w:rsid w:val="00861C26"/>
    <w:rsid w:val="00863743"/>
    <w:rsid w:val="008638C8"/>
    <w:rsid w:val="00863AA6"/>
    <w:rsid w:val="00866537"/>
    <w:rsid w:val="00867378"/>
    <w:rsid w:val="00867AE5"/>
    <w:rsid w:val="0087131E"/>
    <w:rsid w:val="00872378"/>
    <w:rsid w:val="00872C84"/>
    <w:rsid w:val="0087351F"/>
    <w:rsid w:val="008743C8"/>
    <w:rsid w:val="00875BDA"/>
    <w:rsid w:val="00875DFD"/>
    <w:rsid w:val="00882655"/>
    <w:rsid w:val="00882DEB"/>
    <w:rsid w:val="00883F3D"/>
    <w:rsid w:val="008847C2"/>
    <w:rsid w:val="008874C0"/>
    <w:rsid w:val="008901A5"/>
    <w:rsid w:val="0089119A"/>
    <w:rsid w:val="00891E56"/>
    <w:rsid w:val="008938E0"/>
    <w:rsid w:val="00896B47"/>
    <w:rsid w:val="00896D2D"/>
    <w:rsid w:val="008971C5"/>
    <w:rsid w:val="008A09A6"/>
    <w:rsid w:val="008A0CD3"/>
    <w:rsid w:val="008A1C69"/>
    <w:rsid w:val="008A207A"/>
    <w:rsid w:val="008A21D6"/>
    <w:rsid w:val="008A327D"/>
    <w:rsid w:val="008A41B5"/>
    <w:rsid w:val="008A5748"/>
    <w:rsid w:val="008A617C"/>
    <w:rsid w:val="008A647A"/>
    <w:rsid w:val="008A7363"/>
    <w:rsid w:val="008B1E3D"/>
    <w:rsid w:val="008B45B6"/>
    <w:rsid w:val="008B4A1C"/>
    <w:rsid w:val="008B4FF9"/>
    <w:rsid w:val="008B5A06"/>
    <w:rsid w:val="008B5CBD"/>
    <w:rsid w:val="008B5ED2"/>
    <w:rsid w:val="008B6161"/>
    <w:rsid w:val="008B6ED3"/>
    <w:rsid w:val="008C2614"/>
    <w:rsid w:val="008C660B"/>
    <w:rsid w:val="008D0B48"/>
    <w:rsid w:val="008D163E"/>
    <w:rsid w:val="008D24CC"/>
    <w:rsid w:val="008D2E86"/>
    <w:rsid w:val="008E5162"/>
    <w:rsid w:val="008E5D04"/>
    <w:rsid w:val="008E73E1"/>
    <w:rsid w:val="008E76F9"/>
    <w:rsid w:val="008F3777"/>
    <w:rsid w:val="008F40C2"/>
    <w:rsid w:val="008F4114"/>
    <w:rsid w:val="009010E5"/>
    <w:rsid w:val="009027A1"/>
    <w:rsid w:val="00903D49"/>
    <w:rsid w:val="00906467"/>
    <w:rsid w:val="00907030"/>
    <w:rsid w:val="009126AC"/>
    <w:rsid w:val="00912E4A"/>
    <w:rsid w:val="00913844"/>
    <w:rsid w:val="009139B6"/>
    <w:rsid w:val="009148F3"/>
    <w:rsid w:val="00916029"/>
    <w:rsid w:val="00920E2A"/>
    <w:rsid w:val="00921390"/>
    <w:rsid w:val="00922614"/>
    <w:rsid w:val="00922CDB"/>
    <w:rsid w:val="0092781B"/>
    <w:rsid w:val="009321CE"/>
    <w:rsid w:val="0093380B"/>
    <w:rsid w:val="00936BFA"/>
    <w:rsid w:val="00937253"/>
    <w:rsid w:val="00940970"/>
    <w:rsid w:val="00941D70"/>
    <w:rsid w:val="009442A2"/>
    <w:rsid w:val="0094594B"/>
    <w:rsid w:val="0094603C"/>
    <w:rsid w:val="009466C8"/>
    <w:rsid w:val="00946A41"/>
    <w:rsid w:val="00946D52"/>
    <w:rsid w:val="009506F5"/>
    <w:rsid w:val="0095402B"/>
    <w:rsid w:val="009543C4"/>
    <w:rsid w:val="0095565B"/>
    <w:rsid w:val="00961043"/>
    <w:rsid w:val="00963868"/>
    <w:rsid w:val="009663F4"/>
    <w:rsid w:val="00967682"/>
    <w:rsid w:val="00970ABE"/>
    <w:rsid w:val="009719D4"/>
    <w:rsid w:val="009748FE"/>
    <w:rsid w:val="00974B45"/>
    <w:rsid w:val="00975BC3"/>
    <w:rsid w:val="00977A7B"/>
    <w:rsid w:val="0098138E"/>
    <w:rsid w:val="00981443"/>
    <w:rsid w:val="00981804"/>
    <w:rsid w:val="00983652"/>
    <w:rsid w:val="0098544E"/>
    <w:rsid w:val="00985E97"/>
    <w:rsid w:val="009866C2"/>
    <w:rsid w:val="009906D8"/>
    <w:rsid w:val="00994CE3"/>
    <w:rsid w:val="00996D37"/>
    <w:rsid w:val="009A2571"/>
    <w:rsid w:val="009A3030"/>
    <w:rsid w:val="009A31F8"/>
    <w:rsid w:val="009A703B"/>
    <w:rsid w:val="009A7E18"/>
    <w:rsid w:val="009B2356"/>
    <w:rsid w:val="009B2629"/>
    <w:rsid w:val="009B2CB3"/>
    <w:rsid w:val="009B3821"/>
    <w:rsid w:val="009B4204"/>
    <w:rsid w:val="009B6D9E"/>
    <w:rsid w:val="009B7405"/>
    <w:rsid w:val="009C119C"/>
    <w:rsid w:val="009C2396"/>
    <w:rsid w:val="009C2E7C"/>
    <w:rsid w:val="009D12F0"/>
    <w:rsid w:val="009D1846"/>
    <w:rsid w:val="009D191C"/>
    <w:rsid w:val="009D1928"/>
    <w:rsid w:val="009D1F23"/>
    <w:rsid w:val="009D2BEC"/>
    <w:rsid w:val="009D3287"/>
    <w:rsid w:val="009D33D1"/>
    <w:rsid w:val="009D3666"/>
    <w:rsid w:val="009D7822"/>
    <w:rsid w:val="009E1CDE"/>
    <w:rsid w:val="009E2327"/>
    <w:rsid w:val="009E2E54"/>
    <w:rsid w:val="009E7B70"/>
    <w:rsid w:val="009F1F58"/>
    <w:rsid w:val="009F2087"/>
    <w:rsid w:val="009F31FD"/>
    <w:rsid w:val="009F3A85"/>
    <w:rsid w:val="009F461F"/>
    <w:rsid w:val="009F517A"/>
    <w:rsid w:val="009F61AF"/>
    <w:rsid w:val="009F6EF9"/>
    <w:rsid w:val="009F7EDF"/>
    <w:rsid w:val="00A005E1"/>
    <w:rsid w:val="00A01090"/>
    <w:rsid w:val="00A0161D"/>
    <w:rsid w:val="00A018F9"/>
    <w:rsid w:val="00A02CC4"/>
    <w:rsid w:val="00A03753"/>
    <w:rsid w:val="00A04B0D"/>
    <w:rsid w:val="00A07B95"/>
    <w:rsid w:val="00A108BC"/>
    <w:rsid w:val="00A11746"/>
    <w:rsid w:val="00A12292"/>
    <w:rsid w:val="00A13B56"/>
    <w:rsid w:val="00A1404F"/>
    <w:rsid w:val="00A14A67"/>
    <w:rsid w:val="00A14FD8"/>
    <w:rsid w:val="00A1594B"/>
    <w:rsid w:val="00A23557"/>
    <w:rsid w:val="00A23A5B"/>
    <w:rsid w:val="00A2419D"/>
    <w:rsid w:val="00A30EFD"/>
    <w:rsid w:val="00A3198E"/>
    <w:rsid w:val="00A33BFA"/>
    <w:rsid w:val="00A33CB0"/>
    <w:rsid w:val="00A346B7"/>
    <w:rsid w:val="00A41AF5"/>
    <w:rsid w:val="00A429B2"/>
    <w:rsid w:val="00A43894"/>
    <w:rsid w:val="00A43F91"/>
    <w:rsid w:val="00A44453"/>
    <w:rsid w:val="00A444F9"/>
    <w:rsid w:val="00A44D71"/>
    <w:rsid w:val="00A46A10"/>
    <w:rsid w:val="00A4729B"/>
    <w:rsid w:val="00A52B61"/>
    <w:rsid w:val="00A52CF5"/>
    <w:rsid w:val="00A5431E"/>
    <w:rsid w:val="00A54EFB"/>
    <w:rsid w:val="00A57703"/>
    <w:rsid w:val="00A6091B"/>
    <w:rsid w:val="00A651E9"/>
    <w:rsid w:val="00A70FF7"/>
    <w:rsid w:val="00A7111A"/>
    <w:rsid w:val="00A7143A"/>
    <w:rsid w:val="00A721F5"/>
    <w:rsid w:val="00A730B3"/>
    <w:rsid w:val="00A7329C"/>
    <w:rsid w:val="00A742D4"/>
    <w:rsid w:val="00A74BF3"/>
    <w:rsid w:val="00A75750"/>
    <w:rsid w:val="00A77696"/>
    <w:rsid w:val="00A77F63"/>
    <w:rsid w:val="00A82AC3"/>
    <w:rsid w:val="00A82E42"/>
    <w:rsid w:val="00A86516"/>
    <w:rsid w:val="00A867CB"/>
    <w:rsid w:val="00A86B70"/>
    <w:rsid w:val="00A86F2B"/>
    <w:rsid w:val="00A8706E"/>
    <w:rsid w:val="00A8773B"/>
    <w:rsid w:val="00A93C0E"/>
    <w:rsid w:val="00A94EFF"/>
    <w:rsid w:val="00A950FD"/>
    <w:rsid w:val="00A95CCB"/>
    <w:rsid w:val="00A96D01"/>
    <w:rsid w:val="00A97EA9"/>
    <w:rsid w:val="00AA1BAF"/>
    <w:rsid w:val="00AA3C92"/>
    <w:rsid w:val="00AA3E0A"/>
    <w:rsid w:val="00AA5216"/>
    <w:rsid w:val="00AA6E32"/>
    <w:rsid w:val="00AB44A7"/>
    <w:rsid w:val="00AB4793"/>
    <w:rsid w:val="00AB5A97"/>
    <w:rsid w:val="00AB606E"/>
    <w:rsid w:val="00AB6343"/>
    <w:rsid w:val="00AC0475"/>
    <w:rsid w:val="00AC0B4A"/>
    <w:rsid w:val="00AC0EA6"/>
    <w:rsid w:val="00AC2369"/>
    <w:rsid w:val="00AC2CFD"/>
    <w:rsid w:val="00AC4F12"/>
    <w:rsid w:val="00AC69FC"/>
    <w:rsid w:val="00AC7ADF"/>
    <w:rsid w:val="00AD0233"/>
    <w:rsid w:val="00AD1DB6"/>
    <w:rsid w:val="00AD1E9D"/>
    <w:rsid w:val="00AD1ED7"/>
    <w:rsid w:val="00AD2682"/>
    <w:rsid w:val="00AD274C"/>
    <w:rsid w:val="00AD40CF"/>
    <w:rsid w:val="00AD415B"/>
    <w:rsid w:val="00AD7CC0"/>
    <w:rsid w:val="00AE0B9B"/>
    <w:rsid w:val="00AE0D9B"/>
    <w:rsid w:val="00AE265F"/>
    <w:rsid w:val="00AE5098"/>
    <w:rsid w:val="00AE6BD9"/>
    <w:rsid w:val="00AE7463"/>
    <w:rsid w:val="00AF0ACC"/>
    <w:rsid w:val="00AF13CF"/>
    <w:rsid w:val="00AF1E8F"/>
    <w:rsid w:val="00AF2BB0"/>
    <w:rsid w:val="00AF3517"/>
    <w:rsid w:val="00AF4D55"/>
    <w:rsid w:val="00AF5A85"/>
    <w:rsid w:val="00B0392D"/>
    <w:rsid w:val="00B04FB1"/>
    <w:rsid w:val="00B05B50"/>
    <w:rsid w:val="00B05D3F"/>
    <w:rsid w:val="00B06952"/>
    <w:rsid w:val="00B11362"/>
    <w:rsid w:val="00B113DC"/>
    <w:rsid w:val="00B11E0A"/>
    <w:rsid w:val="00B12761"/>
    <w:rsid w:val="00B12A10"/>
    <w:rsid w:val="00B1527B"/>
    <w:rsid w:val="00B15374"/>
    <w:rsid w:val="00B153B1"/>
    <w:rsid w:val="00B22151"/>
    <w:rsid w:val="00B22673"/>
    <w:rsid w:val="00B22DCF"/>
    <w:rsid w:val="00B24655"/>
    <w:rsid w:val="00B36D96"/>
    <w:rsid w:val="00B42454"/>
    <w:rsid w:val="00B42D23"/>
    <w:rsid w:val="00B45113"/>
    <w:rsid w:val="00B457B4"/>
    <w:rsid w:val="00B4665F"/>
    <w:rsid w:val="00B50559"/>
    <w:rsid w:val="00B5132F"/>
    <w:rsid w:val="00B51D80"/>
    <w:rsid w:val="00B53164"/>
    <w:rsid w:val="00B5340A"/>
    <w:rsid w:val="00B547C6"/>
    <w:rsid w:val="00B554D1"/>
    <w:rsid w:val="00B561A3"/>
    <w:rsid w:val="00B57055"/>
    <w:rsid w:val="00B61CD5"/>
    <w:rsid w:val="00B634D6"/>
    <w:rsid w:val="00B70545"/>
    <w:rsid w:val="00B70B85"/>
    <w:rsid w:val="00B70D61"/>
    <w:rsid w:val="00B71095"/>
    <w:rsid w:val="00B71B05"/>
    <w:rsid w:val="00B733B2"/>
    <w:rsid w:val="00B73AB0"/>
    <w:rsid w:val="00B73C2E"/>
    <w:rsid w:val="00B747D3"/>
    <w:rsid w:val="00B759DA"/>
    <w:rsid w:val="00B76C70"/>
    <w:rsid w:val="00B81AEC"/>
    <w:rsid w:val="00B83AE2"/>
    <w:rsid w:val="00B83D3D"/>
    <w:rsid w:val="00B8416D"/>
    <w:rsid w:val="00B84401"/>
    <w:rsid w:val="00B84B7D"/>
    <w:rsid w:val="00B86F03"/>
    <w:rsid w:val="00B92A5E"/>
    <w:rsid w:val="00B9520A"/>
    <w:rsid w:val="00B953BC"/>
    <w:rsid w:val="00B954BF"/>
    <w:rsid w:val="00B9595D"/>
    <w:rsid w:val="00B96B95"/>
    <w:rsid w:val="00B97007"/>
    <w:rsid w:val="00B977D5"/>
    <w:rsid w:val="00B97B28"/>
    <w:rsid w:val="00BA0967"/>
    <w:rsid w:val="00BA1992"/>
    <w:rsid w:val="00BA1E8A"/>
    <w:rsid w:val="00BA3CDE"/>
    <w:rsid w:val="00BA4B6D"/>
    <w:rsid w:val="00BA4D69"/>
    <w:rsid w:val="00BA72BC"/>
    <w:rsid w:val="00BA7358"/>
    <w:rsid w:val="00BB171F"/>
    <w:rsid w:val="00BB30CD"/>
    <w:rsid w:val="00BB394D"/>
    <w:rsid w:val="00BC0633"/>
    <w:rsid w:val="00BC0B6A"/>
    <w:rsid w:val="00BC1574"/>
    <w:rsid w:val="00BC276D"/>
    <w:rsid w:val="00BC5173"/>
    <w:rsid w:val="00BC53A6"/>
    <w:rsid w:val="00BC56BA"/>
    <w:rsid w:val="00BC6B27"/>
    <w:rsid w:val="00BC7D21"/>
    <w:rsid w:val="00BD0316"/>
    <w:rsid w:val="00BD0F99"/>
    <w:rsid w:val="00BD4607"/>
    <w:rsid w:val="00BD4E9E"/>
    <w:rsid w:val="00BD643F"/>
    <w:rsid w:val="00BD692B"/>
    <w:rsid w:val="00BD6CFB"/>
    <w:rsid w:val="00BD7C3E"/>
    <w:rsid w:val="00BE3245"/>
    <w:rsid w:val="00BE46EF"/>
    <w:rsid w:val="00BE4C02"/>
    <w:rsid w:val="00BE67F3"/>
    <w:rsid w:val="00BE6D48"/>
    <w:rsid w:val="00BE7364"/>
    <w:rsid w:val="00BF4397"/>
    <w:rsid w:val="00BF4FC2"/>
    <w:rsid w:val="00BF5DF9"/>
    <w:rsid w:val="00BF7E73"/>
    <w:rsid w:val="00C0299F"/>
    <w:rsid w:val="00C0330F"/>
    <w:rsid w:val="00C0354B"/>
    <w:rsid w:val="00C0378E"/>
    <w:rsid w:val="00C12D3E"/>
    <w:rsid w:val="00C13008"/>
    <w:rsid w:val="00C16649"/>
    <w:rsid w:val="00C17691"/>
    <w:rsid w:val="00C22B9B"/>
    <w:rsid w:val="00C2329A"/>
    <w:rsid w:val="00C24B30"/>
    <w:rsid w:val="00C24D39"/>
    <w:rsid w:val="00C27F74"/>
    <w:rsid w:val="00C34450"/>
    <w:rsid w:val="00C411F4"/>
    <w:rsid w:val="00C421D7"/>
    <w:rsid w:val="00C43E2C"/>
    <w:rsid w:val="00C44945"/>
    <w:rsid w:val="00C5315C"/>
    <w:rsid w:val="00C5404C"/>
    <w:rsid w:val="00C541DA"/>
    <w:rsid w:val="00C57CD7"/>
    <w:rsid w:val="00C60366"/>
    <w:rsid w:val="00C6063B"/>
    <w:rsid w:val="00C6075F"/>
    <w:rsid w:val="00C6099A"/>
    <w:rsid w:val="00C6118D"/>
    <w:rsid w:val="00C6272F"/>
    <w:rsid w:val="00C66069"/>
    <w:rsid w:val="00C670D1"/>
    <w:rsid w:val="00C67DF1"/>
    <w:rsid w:val="00C70D03"/>
    <w:rsid w:val="00C71829"/>
    <w:rsid w:val="00C7279A"/>
    <w:rsid w:val="00C75FCD"/>
    <w:rsid w:val="00C77B1A"/>
    <w:rsid w:val="00C81C1B"/>
    <w:rsid w:val="00C84178"/>
    <w:rsid w:val="00C8460F"/>
    <w:rsid w:val="00C84F9F"/>
    <w:rsid w:val="00C86414"/>
    <w:rsid w:val="00C8769A"/>
    <w:rsid w:val="00C90BCD"/>
    <w:rsid w:val="00C90C08"/>
    <w:rsid w:val="00C960FE"/>
    <w:rsid w:val="00C96619"/>
    <w:rsid w:val="00C97116"/>
    <w:rsid w:val="00C97635"/>
    <w:rsid w:val="00CA0141"/>
    <w:rsid w:val="00CA0C67"/>
    <w:rsid w:val="00CA1093"/>
    <w:rsid w:val="00CA3E80"/>
    <w:rsid w:val="00CA4F35"/>
    <w:rsid w:val="00CA57F2"/>
    <w:rsid w:val="00CA5D9F"/>
    <w:rsid w:val="00CA660F"/>
    <w:rsid w:val="00CB1AA2"/>
    <w:rsid w:val="00CB4FCB"/>
    <w:rsid w:val="00CB66D5"/>
    <w:rsid w:val="00CB7658"/>
    <w:rsid w:val="00CC0D54"/>
    <w:rsid w:val="00CC12BB"/>
    <w:rsid w:val="00CC309B"/>
    <w:rsid w:val="00CC3714"/>
    <w:rsid w:val="00CC5CDD"/>
    <w:rsid w:val="00CC5F90"/>
    <w:rsid w:val="00CC6D0D"/>
    <w:rsid w:val="00CC7B3B"/>
    <w:rsid w:val="00CC7B78"/>
    <w:rsid w:val="00CD0D3E"/>
    <w:rsid w:val="00CD1159"/>
    <w:rsid w:val="00CD1767"/>
    <w:rsid w:val="00CD3AF3"/>
    <w:rsid w:val="00CD459A"/>
    <w:rsid w:val="00CD47C7"/>
    <w:rsid w:val="00CD544D"/>
    <w:rsid w:val="00CD5689"/>
    <w:rsid w:val="00CD596E"/>
    <w:rsid w:val="00CD6156"/>
    <w:rsid w:val="00CD6243"/>
    <w:rsid w:val="00CD7F53"/>
    <w:rsid w:val="00CE0147"/>
    <w:rsid w:val="00CE0F05"/>
    <w:rsid w:val="00CE29D2"/>
    <w:rsid w:val="00CE4FBE"/>
    <w:rsid w:val="00CE7218"/>
    <w:rsid w:val="00CF1329"/>
    <w:rsid w:val="00CF2D01"/>
    <w:rsid w:val="00CF4A54"/>
    <w:rsid w:val="00CF56D3"/>
    <w:rsid w:val="00CF609F"/>
    <w:rsid w:val="00CF6AA4"/>
    <w:rsid w:val="00CF6D0F"/>
    <w:rsid w:val="00D005A9"/>
    <w:rsid w:val="00D01642"/>
    <w:rsid w:val="00D02403"/>
    <w:rsid w:val="00D02999"/>
    <w:rsid w:val="00D02F18"/>
    <w:rsid w:val="00D05E4B"/>
    <w:rsid w:val="00D06240"/>
    <w:rsid w:val="00D0653B"/>
    <w:rsid w:val="00D07D41"/>
    <w:rsid w:val="00D10396"/>
    <w:rsid w:val="00D122B0"/>
    <w:rsid w:val="00D16C1A"/>
    <w:rsid w:val="00D209C7"/>
    <w:rsid w:val="00D21CA5"/>
    <w:rsid w:val="00D22751"/>
    <w:rsid w:val="00D23209"/>
    <w:rsid w:val="00D24131"/>
    <w:rsid w:val="00D27240"/>
    <w:rsid w:val="00D2741F"/>
    <w:rsid w:val="00D31F95"/>
    <w:rsid w:val="00D3223D"/>
    <w:rsid w:val="00D325A8"/>
    <w:rsid w:val="00D32924"/>
    <w:rsid w:val="00D32947"/>
    <w:rsid w:val="00D335C2"/>
    <w:rsid w:val="00D33FB6"/>
    <w:rsid w:val="00D34DB0"/>
    <w:rsid w:val="00D3705A"/>
    <w:rsid w:val="00D377A0"/>
    <w:rsid w:val="00D407C2"/>
    <w:rsid w:val="00D40DEA"/>
    <w:rsid w:val="00D41C4D"/>
    <w:rsid w:val="00D42542"/>
    <w:rsid w:val="00D441E4"/>
    <w:rsid w:val="00D4494E"/>
    <w:rsid w:val="00D44C9F"/>
    <w:rsid w:val="00D44E1D"/>
    <w:rsid w:val="00D44FE2"/>
    <w:rsid w:val="00D45DA9"/>
    <w:rsid w:val="00D4633F"/>
    <w:rsid w:val="00D46C3F"/>
    <w:rsid w:val="00D4757D"/>
    <w:rsid w:val="00D47936"/>
    <w:rsid w:val="00D47F51"/>
    <w:rsid w:val="00D51277"/>
    <w:rsid w:val="00D5146A"/>
    <w:rsid w:val="00D52542"/>
    <w:rsid w:val="00D52920"/>
    <w:rsid w:val="00D55DA0"/>
    <w:rsid w:val="00D55ED9"/>
    <w:rsid w:val="00D6076A"/>
    <w:rsid w:val="00D631C4"/>
    <w:rsid w:val="00D63591"/>
    <w:rsid w:val="00D6396B"/>
    <w:rsid w:val="00D661C0"/>
    <w:rsid w:val="00D6624C"/>
    <w:rsid w:val="00D671D9"/>
    <w:rsid w:val="00D67ADD"/>
    <w:rsid w:val="00D70427"/>
    <w:rsid w:val="00D720DC"/>
    <w:rsid w:val="00D7259A"/>
    <w:rsid w:val="00D72A67"/>
    <w:rsid w:val="00D75F32"/>
    <w:rsid w:val="00D771EA"/>
    <w:rsid w:val="00D77B6F"/>
    <w:rsid w:val="00D80787"/>
    <w:rsid w:val="00D80CC1"/>
    <w:rsid w:val="00D81998"/>
    <w:rsid w:val="00D82199"/>
    <w:rsid w:val="00D82C21"/>
    <w:rsid w:val="00D837BC"/>
    <w:rsid w:val="00D840AF"/>
    <w:rsid w:val="00D84D4A"/>
    <w:rsid w:val="00D92E60"/>
    <w:rsid w:val="00D93E58"/>
    <w:rsid w:val="00D95FAA"/>
    <w:rsid w:val="00D967F4"/>
    <w:rsid w:val="00DA09A4"/>
    <w:rsid w:val="00DA10B4"/>
    <w:rsid w:val="00DA2BAF"/>
    <w:rsid w:val="00DA4157"/>
    <w:rsid w:val="00DA7058"/>
    <w:rsid w:val="00DB66DA"/>
    <w:rsid w:val="00DB7612"/>
    <w:rsid w:val="00DC0FA3"/>
    <w:rsid w:val="00DC36DF"/>
    <w:rsid w:val="00DC4684"/>
    <w:rsid w:val="00DC4A58"/>
    <w:rsid w:val="00DC597A"/>
    <w:rsid w:val="00DC706C"/>
    <w:rsid w:val="00DC7BBD"/>
    <w:rsid w:val="00DD33A4"/>
    <w:rsid w:val="00DD48C3"/>
    <w:rsid w:val="00DD6DF4"/>
    <w:rsid w:val="00DE08F0"/>
    <w:rsid w:val="00DE0AE7"/>
    <w:rsid w:val="00DE28E3"/>
    <w:rsid w:val="00DE32C5"/>
    <w:rsid w:val="00DE3307"/>
    <w:rsid w:val="00DE508A"/>
    <w:rsid w:val="00DE57F7"/>
    <w:rsid w:val="00DE7D37"/>
    <w:rsid w:val="00DF0053"/>
    <w:rsid w:val="00DF1C94"/>
    <w:rsid w:val="00DF239A"/>
    <w:rsid w:val="00DF3531"/>
    <w:rsid w:val="00DF4ACD"/>
    <w:rsid w:val="00DF78EB"/>
    <w:rsid w:val="00E011AB"/>
    <w:rsid w:val="00E022EE"/>
    <w:rsid w:val="00E025A8"/>
    <w:rsid w:val="00E0339F"/>
    <w:rsid w:val="00E0351A"/>
    <w:rsid w:val="00E04929"/>
    <w:rsid w:val="00E05067"/>
    <w:rsid w:val="00E06237"/>
    <w:rsid w:val="00E06288"/>
    <w:rsid w:val="00E068CF"/>
    <w:rsid w:val="00E07EB1"/>
    <w:rsid w:val="00E113A5"/>
    <w:rsid w:val="00E11B69"/>
    <w:rsid w:val="00E14D35"/>
    <w:rsid w:val="00E20B21"/>
    <w:rsid w:val="00E21E1B"/>
    <w:rsid w:val="00E2323F"/>
    <w:rsid w:val="00E237ED"/>
    <w:rsid w:val="00E23867"/>
    <w:rsid w:val="00E252C6"/>
    <w:rsid w:val="00E260AD"/>
    <w:rsid w:val="00E27D4A"/>
    <w:rsid w:val="00E27EFD"/>
    <w:rsid w:val="00E32C5B"/>
    <w:rsid w:val="00E337F1"/>
    <w:rsid w:val="00E33C95"/>
    <w:rsid w:val="00E367BB"/>
    <w:rsid w:val="00E377C1"/>
    <w:rsid w:val="00E4028F"/>
    <w:rsid w:val="00E42EE4"/>
    <w:rsid w:val="00E432DE"/>
    <w:rsid w:val="00E4499A"/>
    <w:rsid w:val="00E454FB"/>
    <w:rsid w:val="00E46326"/>
    <w:rsid w:val="00E470E9"/>
    <w:rsid w:val="00E50A4E"/>
    <w:rsid w:val="00E515D6"/>
    <w:rsid w:val="00E52462"/>
    <w:rsid w:val="00E53100"/>
    <w:rsid w:val="00E55874"/>
    <w:rsid w:val="00E60552"/>
    <w:rsid w:val="00E612D2"/>
    <w:rsid w:val="00E61341"/>
    <w:rsid w:val="00E624F8"/>
    <w:rsid w:val="00E65DD2"/>
    <w:rsid w:val="00E673AA"/>
    <w:rsid w:val="00E67593"/>
    <w:rsid w:val="00E67B42"/>
    <w:rsid w:val="00E74733"/>
    <w:rsid w:val="00E76F79"/>
    <w:rsid w:val="00E84703"/>
    <w:rsid w:val="00E848D6"/>
    <w:rsid w:val="00E86324"/>
    <w:rsid w:val="00E864BD"/>
    <w:rsid w:val="00E8689F"/>
    <w:rsid w:val="00E90272"/>
    <w:rsid w:val="00E91ECD"/>
    <w:rsid w:val="00E93B8C"/>
    <w:rsid w:val="00E94945"/>
    <w:rsid w:val="00E96648"/>
    <w:rsid w:val="00E9673D"/>
    <w:rsid w:val="00E97E4F"/>
    <w:rsid w:val="00EA1106"/>
    <w:rsid w:val="00EA156E"/>
    <w:rsid w:val="00EA3A22"/>
    <w:rsid w:val="00EA51F9"/>
    <w:rsid w:val="00EA7DB4"/>
    <w:rsid w:val="00EB006D"/>
    <w:rsid w:val="00EB1F9F"/>
    <w:rsid w:val="00EB7195"/>
    <w:rsid w:val="00EC0D37"/>
    <w:rsid w:val="00EC15F7"/>
    <w:rsid w:val="00EC200D"/>
    <w:rsid w:val="00EC3397"/>
    <w:rsid w:val="00EC3837"/>
    <w:rsid w:val="00EC6C9C"/>
    <w:rsid w:val="00EC740B"/>
    <w:rsid w:val="00ED03EC"/>
    <w:rsid w:val="00ED0903"/>
    <w:rsid w:val="00ED125B"/>
    <w:rsid w:val="00ED183D"/>
    <w:rsid w:val="00ED3C30"/>
    <w:rsid w:val="00ED5588"/>
    <w:rsid w:val="00ED6051"/>
    <w:rsid w:val="00EE1040"/>
    <w:rsid w:val="00EE15F1"/>
    <w:rsid w:val="00EE32E9"/>
    <w:rsid w:val="00EE46AE"/>
    <w:rsid w:val="00EE550B"/>
    <w:rsid w:val="00EE564A"/>
    <w:rsid w:val="00EE5847"/>
    <w:rsid w:val="00EE589E"/>
    <w:rsid w:val="00EE5D08"/>
    <w:rsid w:val="00EE6512"/>
    <w:rsid w:val="00EE693B"/>
    <w:rsid w:val="00EE7CBE"/>
    <w:rsid w:val="00EE7D72"/>
    <w:rsid w:val="00EF0665"/>
    <w:rsid w:val="00EF0DA2"/>
    <w:rsid w:val="00EF2A24"/>
    <w:rsid w:val="00EF3FD6"/>
    <w:rsid w:val="00EF7776"/>
    <w:rsid w:val="00F01CB1"/>
    <w:rsid w:val="00F020D4"/>
    <w:rsid w:val="00F06ABA"/>
    <w:rsid w:val="00F06D27"/>
    <w:rsid w:val="00F10145"/>
    <w:rsid w:val="00F10E54"/>
    <w:rsid w:val="00F11056"/>
    <w:rsid w:val="00F11E4E"/>
    <w:rsid w:val="00F132D6"/>
    <w:rsid w:val="00F20BFE"/>
    <w:rsid w:val="00F20E37"/>
    <w:rsid w:val="00F23F19"/>
    <w:rsid w:val="00F25B6C"/>
    <w:rsid w:val="00F30505"/>
    <w:rsid w:val="00F33678"/>
    <w:rsid w:val="00F33712"/>
    <w:rsid w:val="00F35B77"/>
    <w:rsid w:val="00F36B41"/>
    <w:rsid w:val="00F36E8E"/>
    <w:rsid w:val="00F4020A"/>
    <w:rsid w:val="00F41082"/>
    <w:rsid w:val="00F41C61"/>
    <w:rsid w:val="00F43735"/>
    <w:rsid w:val="00F4384F"/>
    <w:rsid w:val="00F44C4C"/>
    <w:rsid w:val="00F468A9"/>
    <w:rsid w:val="00F472B4"/>
    <w:rsid w:val="00F500D1"/>
    <w:rsid w:val="00F50F3C"/>
    <w:rsid w:val="00F511D6"/>
    <w:rsid w:val="00F53016"/>
    <w:rsid w:val="00F53798"/>
    <w:rsid w:val="00F553F1"/>
    <w:rsid w:val="00F55E99"/>
    <w:rsid w:val="00F565A1"/>
    <w:rsid w:val="00F60816"/>
    <w:rsid w:val="00F608CD"/>
    <w:rsid w:val="00F623A0"/>
    <w:rsid w:val="00F62DD7"/>
    <w:rsid w:val="00F63028"/>
    <w:rsid w:val="00F6562F"/>
    <w:rsid w:val="00F67C0B"/>
    <w:rsid w:val="00F717B9"/>
    <w:rsid w:val="00F71E15"/>
    <w:rsid w:val="00F73191"/>
    <w:rsid w:val="00F736A0"/>
    <w:rsid w:val="00F73B35"/>
    <w:rsid w:val="00F74BB9"/>
    <w:rsid w:val="00F751D3"/>
    <w:rsid w:val="00F76655"/>
    <w:rsid w:val="00F77C60"/>
    <w:rsid w:val="00F823A5"/>
    <w:rsid w:val="00F82470"/>
    <w:rsid w:val="00F832FF"/>
    <w:rsid w:val="00F83AEB"/>
    <w:rsid w:val="00F844C9"/>
    <w:rsid w:val="00F8553A"/>
    <w:rsid w:val="00F86372"/>
    <w:rsid w:val="00F87A61"/>
    <w:rsid w:val="00F87DAB"/>
    <w:rsid w:val="00F906E3"/>
    <w:rsid w:val="00F94992"/>
    <w:rsid w:val="00F94B4E"/>
    <w:rsid w:val="00F96A47"/>
    <w:rsid w:val="00F96E02"/>
    <w:rsid w:val="00FA31D4"/>
    <w:rsid w:val="00FA3ED4"/>
    <w:rsid w:val="00FA4192"/>
    <w:rsid w:val="00FA552D"/>
    <w:rsid w:val="00FA5CA0"/>
    <w:rsid w:val="00FA6280"/>
    <w:rsid w:val="00FA667B"/>
    <w:rsid w:val="00FA7D5B"/>
    <w:rsid w:val="00FB0091"/>
    <w:rsid w:val="00FB0195"/>
    <w:rsid w:val="00FB2197"/>
    <w:rsid w:val="00FB4156"/>
    <w:rsid w:val="00FB5B6F"/>
    <w:rsid w:val="00FB7A22"/>
    <w:rsid w:val="00FC3F17"/>
    <w:rsid w:val="00FC4B26"/>
    <w:rsid w:val="00FC656C"/>
    <w:rsid w:val="00FC78B6"/>
    <w:rsid w:val="00FC7AE3"/>
    <w:rsid w:val="00FD1660"/>
    <w:rsid w:val="00FD68C0"/>
    <w:rsid w:val="00FD77AE"/>
    <w:rsid w:val="00FD7F56"/>
    <w:rsid w:val="00FE0A2D"/>
    <w:rsid w:val="00FE2C3D"/>
    <w:rsid w:val="00FE37F8"/>
    <w:rsid w:val="00FF311A"/>
    <w:rsid w:val="00FF3196"/>
    <w:rsid w:val="00FF38E1"/>
    <w:rsid w:val="00FF42EB"/>
    <w:rsid w:val="00FF5135"/>
    <w:rsid w:val="00FF62A1"/>
    <w:rsid w:val="00FF6B09"/>
    <w:rsid w:val="00FF72D2"/>
    <w:rsid w:val="00FF768B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9202A"/>
  <w15:docId w15:val="{A76C9DB5-4BEE-4B7C-BD4D-9078BB58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5D1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autoRedefine/>
    <w:qFormat/>
    <w:rsid w:val="00EF0DA2"/>
    <w:pPr>
      <w:keepNext/>
      <w:numPr>
        <w:numId w:val="29"/>
      </w:numPr>
      <w:spacing w:before="240" w:after="240"/>
      <w:outlineLvl w:val="0"/>
    </w:pPr>
    <w:rPr>
      <w:rFonts w:cs="Arial"/>
      <w:bCs/>
      <w:color w:val="0070C0"/>
      <w:kern w:val="32"/>
      <w:sz w:val="28"/>
      <w:szCs w:val="32"/>
      <w:lang w:eastAsia="nl-NL"/>
    </w:rPr>
  </w:style>
  <w:style w:type="paragraph" w:styleId="Ttulo2">
    <w:name w:val="heading 2"/>
    <w:basedOn w:val="Normal"/>
    <w:next w:val="Normal"/>
    <w:autoRedefine/>
    <w:qFormat/>
    <w:rsid w:val="00EA3A22"/>
    <w:pPr>
      <w:keepNext/>
      <w:numPr>
        <w:ilvl w:val="1"/>
        <w:numId w:val="29"/>
      </w:numPr>
      <w:outlineLvl w:val="1"/>
    </w:pPr>
    <w:rPr>
      <w:rFonts w:eastAsiaTheme="majorEastAsia" w:cs="Arial"/>
      <w:b/>
      <w:bCs/>
      <w:iCs/>
      <w:sz w:val="24"/>
      <w:szCs w:val="24"/>
      <w:lang w:eastAsia="nl-NL"/>
    </w:rPr>
  </w:style>
  <w:style w:type="paragraph" w:styleId="Ttulo3">
    <w:name w:val="heading 3"/>
    <w:basedOn w:val="Normal"/>
    <w:next w:val="Normal"/>
    <w:link w:val="Ttulo3Char"/>
    <w:autoRedefine/>
    <w:qFormat/>
    <w:rsid w:val="00063AE1"/>
    <w:pPr>
      <w:keepNext/>
      <w:numPr>
        <w:ilvl w:val="2"/>
        <w:numId w:val="29"/>
      </w:numPr>
      <w:spacing w:before="240" w:after="240"/>
      <w:outlineLvl w:val="2"/>
    </w:pPr>
    <w:rPr>
      <w:rFonts w:ascii="Calibri" w:eastAsiaTheme="majorEastAsia" w:hAnsi="Calibri" w:cs="Arial"/>
      <w:b/>
      <w:bCs/>
      <w:sz w:val="24"/>
      <w:szCs w:val="24"/>
      <w:lang w:eastAsia="nl-NL"/>
    </w:rPr>
  </w:style>
  <w:style w:type="paragraph" w:styleId="Ttulo4">
    <w:name w:val="heading 4"/>
    <w:basedOn w:val="Normal"/>
    <w:next w:val="Normal"/>
    <w:link w:val="Ttulo4Char"/>
    <w:autoRedefine/>
    <w:unhideWhenUsed/>
    <w:qFormat/>
    <w:rsid w:val="00063AE1"/>
    <w:pPr>
      <w:keepNext/>
      <w:keepLines/>
      <w:numPr>
        <w:ilvl w:val="3"/>
        <w:numId w:val="29"/>
      </w:numPr>
      <w:spacing w:before="240" w:after="240"/>
      <w:outlineLvl w:val="3"/>
    </w:pPr>
    <w:rPr>
      <w:rFonts w:eastAsiaTheme="majorEastAsia" w:cstheme="majorBidi"/>
      <w:b/>
      <w:iCs/>
      <w:sz w:val="24"/>
      <w:szCs w:val="24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063AE1"/>
    <w:pPr>
      <w:keepNext/>
      <w:keepLines/>
      <w:numPr>
        <w:ilvl w:val="4"/>
        <w:numId w:val="29"/>
      </w:numPr>
      <w:spacing w:before="40"/>
      <w:outlineLvl w:val="4"/>
    </w:pPr>
    <w:rPr>
      <w:rFonts w:asciiTheme="majorHAnsi" w:eastAsiaTheme="majorEastAsia" w:hAnsiTheme="majorHAnsi" w:cstheme="majorBidi"/>
      <w:color w:val="004B78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063AE1"/>
    <w:pPr>
      <w:keepNext/>
      <w:keepLines/>
      <w:numPr>
        <w:ilvl w:val="5"/>
        <w:numId w:val="29"/>
      </w:numPr>
      <w:spacing w:before="40"/>
      <w:outlineLvl w:val="5"/>
    </w:pPr>
    <w:rPr>
      <w:rFonts w:asciiTheme="majorHAnsi" w:eastAsiaTheme="majorEastAsia" w:hAnsiTheme="majorHAnsi" w:cstheme="majorBidi"/>
      <w:color w:val="003250" w:themeColor="accent1" w:themeShade="7F"/>
    </w:rPr>
  </w:style>
  <w:style w:type="paragraph" w:styleId="Ttulo7">
    <w:name w:val="heading 7"/>
    <w:basedOn w:val="Normal"/>
    <w:next w:val="Normal"/>
    <w:rsid w:val="000B75CE"/>
    <w:pPr>
      <w:numPr>
        <w:ilvl w:val="6"/>
        <w:numId w:val="29"/>
      </w:numPr>
      <w:spacing w:before="120" w:after="120"/>
      <w:outlineLvl w:val="6"/>
    </w:pPr>
    <w:rPr>
      <w:rFonts w:ascii="Calibri" w:hAnsi="Calibri"/>
      <w:sz w:val="28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063AE1"/>
    <w:pPr>
      <w:keepNext/>
      <w:keepLines/>
      <w:numPr>
        <w:ilvl w:val="7"/>
        <w:numId w:val="2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063AE1"/>
    <w:pPr>
      <w:keepNext/>
      <w:keepLines/>
      <w:numPr>
        <w:ilvl w:val="8"/>
        <w:numId w:val="2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D5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4">
    <w:name w:val="toc 4"/>
    <w:basedOn w:val="Sumrio3"/>
    <w:next w:val="Normal"/>
    <w:autoRedefine/>
    <w:uiPriority w:val="39"/>
    <w:rsid w:val="00842437"/>
    <w:pPr>
      <w:ind w:left="709"/>
    </w:pPr>
  </w:style>
  <w:style w:type="paragraph" w:styleId="Sumrio3">
    <w:name w:val="toc 3"/>
    <w:basedOn w:val="Normal"/>
    <w:next w:val="Normal"/>
    <w:autoRedefine/>
    <w:uiPriority w:val="39"/>
    <w:rsid w:val="00842437"/>
    <w:pPr>
      <w:tabs>
        <w:tab w:val="right" w:leader="dot" w:pos="13608"/>
      </w:tabs>
      <w:ind w:left="567" w:right="1140"/>
    </w:pPr>
    <w:rPr>
      <w:rFonts w:cstheme="minorHAnsi"/>
    </w:rPr>
  </w:style>
  <w:style w:type="paragraph" w:styleId="Ttulodendicedeautoridades">
    <w:name w:val="toa heading"/>
    <w:basedOn w:val="Normal"/>
    <w:next w:val="Normal"/>
    <w:semiHidden/>
    <w:rsid w:val="003729B4"/>
    <w:pPr>
      <w:tabs>
        <w:tab w:val="right" w:pos="9360"/>
      </w:tabs>
      <w:suppressAutoHyphens/>
    </w:pPr>
  </w:style>
  <w:style w:type="paragraph" w:styleId="Cabealho">
    <w:name w:val="header"/>
    <w:basedOn w:val="Normal"/>
    <w:link w:val="CabealhoChar"/>
    <w:uiPriority w:val="99"/>
    <w:rsid w:val="003729B4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rsid w:val="003729B4"/>
    <w:pPr>
      <w:tabs>
        <w:tab w:val="center" w:pos="4320"/>
        <w:tab w:val="right" w:pos="8640"/>
      </w:tabs>
    </w:pPr>
  </w:style>
  <w:style w:type="character" w:styleId="Hyperlink">
    <w:name w:val="Hyperlink"/>
    <w:basedOn w:val="Fontepargpadro"/>
    <w:uiPriority w:val="99"/>
    <w:rsid w:val="00AA3E0A"/>
    <w:rPr>
      <w:rFonts w:asciiTheme="minorHAnsi" w:hAnsiTheme="minorHAnsi"/>
      <w:color w:val="0070C0"/>
      <w:sz w:val="22"/>
      <w:u w:val="single"/>
    </w:rPr>
  </w:style>
  <w:style w:type="paragraph" w:styleId="Sumrio1">
    <w:name w:val="toc 1"/>
    <w:basedOn w:val="Normal"/>
    <w:next w:val="Normal"/>
    <w:link w:val="Sumrio1Char"/>
    <w:autoRedefine/>
    <w:uiPriority w:val="39"/>
    <w:rsid w:val="009B2629"/>
    <w:pPr>
      <w:ind w:left="993" w:right="567" w:hanging="709"/>
    </w:pPr>
    <w:rPr>
      <w:rFonts w:ascii="Calibri" w:hAnsi="Calibri"/>
      <w:bCs/>
      <w:szCs w:val="24"/>
    </w:rPr>
  </w:style>
  <w:style w:type="paragraph" w:styleId="Remissivo2">
    <w:name w:val="index 2"/>
    <w:basedOn w:val="Normal"/>
    <w:next w:val="Normal"/>
    <w:autoRedefine/>
    <w:semiHidden/>
    <w:rsid w:val="00DA7058"/>
    <w:pPr>
      <w:ind w:left="400" w:hanging="200"/>
    </w:pPr>
    <w:rPr>
      <w:rFonts w:ascii="Times New Roman" w:hAnsi="Times New Roman"/>
      <w:sz w:val="18"/>
      <w:szCs w:val="18"/>
    </w:rPr>
  </w:style>
  <w:style w:type="paragraph" w:styleId="Remissivo1">
    <w:name w:val="index 1"/>
    <w:basedOn w:val="Normal"/>
    <w:next w:val="Normal"/>
    <w:autoRedefine/>
    <w:semiHidden/>
    <w:rsid w:val="000A144B"/>
    <w:pPr>
      <w:ind w:left="200" w:hanging="200"/>
    </w:pPr>
    <w:rPr>
      <w:rFonts w:ascii="Times New Roman" w:hAnsi="Times New Roman"/>
      <w:sz w:val="18"/>
      <w:szCs w:val="18"/>
    </w:rPr>
  </w:style>
  <w:style w:type="paragraph" w:styleId="Remissivo3">
    <w:name w:val="index 3"/>
    <w:basedOn w:val="Normal"/>
    <w:next w:val="Normal"/>
    <w:autoRedefine/>
    <w:semiHidden/>
    <w:rsid w:val="00DA7058"/>
    <w:pPr>
      <w:ind w:left="600" w:hanging="200"/>
    </w:pPr>
    <w:rPr>
      <w:rFonts w:ascii="Times New Roman" w:hAnsi="Times New Roman"/>
      <w:sz w:val="18"/>
      <w:szCs w:val="18"/>
    </w:rPr>
  </w:style>
  <w:style w:type="paragraph" w:styleId="Remissivo4">
    <w:name w:val="index 4"/>
    <w:basedOn w:val="Normal"/>
    <w:next w:val="Normal"/>
    <w:autoRedefine/>
    <w:semiHidden/>
    <w:rsid w:val="00DA7058"/>
    <w:pPr>
      <w:ind w:left="800" w:hanging="200"/>
    </w:pPr>
    <w:rPr>
      <w:rFonts w:ascii="Times New Roman" w:hAnsi="Times New Roman"/>
      <w:sz w:val="18"/>
      <w:szCs w:val="18"/>
    </w:rPr>
  </w:style>
  <w:style w:type="paragraph" w:styleId="Remissivo5">
    <w:name w:val="index 5"/>
    <w:basedOn w:val="Normal"/>
    <w:next w:val="Normal"/>
    <w:autoRedefine/>
    <w:semiHidden/>
    <w:rsid w:val="00DA7058"/>
    <w:pPr>
      <w:ind w:left="1000" w:hanging="200"/>
    </w:pPr>
    <w:rPr>
      <w:rFonts w:ascii="Times New Roman" w:hAnsi="Times New Roman"/>
      <w:sz w:val="18"/>
      <w:szCs w:val="18"/>
    </w:rPr>
  </w:style>
  <w:style w:type="paragraph" w:styleId="Remissivo6">
    <w:name w:val="index 6"/>
    <w:basedOn w:val="Normal"/>
    <w:next w:val="Normal"/>
    <w:autoRedefine/>
    <w:semiHidden/>
    <w:rsid w:val="00DA7058"/>
    <w:pPr>
      <w:ind w:left="1200" w:hanging="200"/>
    </w:pPr>
    <w:rPr>
      <w:rFonts w:ascii="Times New Roman" w:hAnsi="Times New Roman"/>
      <w:sz w:val="18"/>
      <w:szCs w:val="18"/>
    </w:rPr>
  </w:style>
  <w:style w:type="paragraph" w:styleId="Remissivo7">
    <w:name w:val="index 7"/>
    <w:basedOn w:val="Normal"/>
    <w:next w:val="Normal"/>
    <w:autoRedefine/>
    <w:semiHidden/>
    <w:rsid w:val="00DA7058"/>
    <w:pPr>
      <w:ind w:left="1400" w:hanging="200"/>
    </w:pPr>
    <w:rPr>
      <w:rFonts w:ascii="Times New Roman" w:hAnsi="Times New Roman"/>
      <w:sz w:val="18"/>
      <w:szCs w:val="18"/>
    </w:rPr>
  </w:style>
  <w:style w:type="paragraph" w:styleId="Remissivo8">
    <w:name w:val="index 8"/>
    <w:basedOn w:val="Normal"/>
    <w:next w:val="Normal"/>
    <w:autoRedefine/>
    <w:semiHidden/>
    <w:rsid w:val="00DA7058"/>
    <w:pPr>
      <w:ind w:left="1600" w:hanging="200"/>
    </w:pPr>
    <w:rPr>
      <w:rFonts w:ascii="Times New Roman" w:hAnsi="Times New Roman"/>
      <w:sz w:val="18"/>
      <w:szCs w:val="18"/>
    </w:rPr>
  </w:style>
  <w:style w:type="paragraph" w:styleId="Remissivo9">
    <w:name w:val="index 9"/>
    <w:basedOn w:val="Normal"/>
    <w:next w:val="Normal"/>
    <w:autoRedefine/>
    <w:semiHidden/>
    <w:rsid w:val="00DA7058"/>
    <w:pPr>
      <w:ind w:left="1800" w:hanging="200"/>
    </w:pPr>
    <w:rPr>
      <w:rFonts w:ascii="Times New Roman" w:hAnsi="Times New Roman"/>
      <w:sz w:val="18"/>
      <w:szCs w:val="18"/>
    </w:rPr>
  </w:style>
  <w:style w:type="paragraph" w:styleId="Ttulodendiceremissivo">
    <w:name w:val="index heading"/>
    <w:basedOn w:val="Normal"/>
    <w:next w:val="Remissivo1"/>
    <w:semiHidden/>
    <w:rsid w:val="00DA7058"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paragraph" w:styleId="Textodebalo">
    <w:name w:val="Balloon Text"/>
    <w:basedOn w:val="Normal"/>
    <w:semiHidden/>
    <w:rsid w:val="00D967F4"/>
    <w:rPr>
      <w:rFonts w:ascii="Tahoma" w:hAnsi="Tahoma" w:cs="Tahoma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4F54A4"/>
    <w:pPr>
      <w:keepLines/>
      <w:numPr>
        <w:numId w:val="0"/>
      </w:numPr>
      <w:spacing w:line="259" w:lineRule="auto"/>
      <w:outlineLvl w:val="9"/>
    </w:pPr>
    <w:rPr>
      <w:rFonts w:eastAsiaTheme="majorEastAsia" w:cstheme="majorBidi"/>
      <w:bCs w:val="0"/>
      <w:kern w:val="0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2119DB"/>
    <w:rPr>
      <w:rFonts w:ascii="Arial" w:hAnsi="Arial"/>
      <w:sz w:val="16"/>
      <w:lang w:val="nl-NL"/>
    </w:rPr>
  </w:style>
  <w:style w:type="character" w:customStyle="1" w:styleId="RodapChar">
    <w:name w:val="Rodapé Char"/>
    <w:basedOn w:val="Fontepargpadro"/>
    <w:link w:val="Rodap"/>
    <w:uiPriority w:val="99"/>
    <w:rsid w:val="002119DB"/>
    <w:rPr>
      <w:rFonts w:ascii="Arial" w:hAnsi="Arial"/>
      <w:sz w:val="16"/>
      <w:lang w:val="nl-NL"/>
    </w:rPr>
  </w:style>
  <w:style w:type="paragraph" w:styleId="Sumrio2">
    <w:name w:val="toc 2"/>
    <w:basedOn w:val="Normal"/>
    <w:next w:val="Normal"/>
    <w:autoRedefine/>
    <w:uiPriority w:val="39"/>
    <w:unhideWhenUsed/>
    <w:rsid w:val="00097101"/>
    <w:pPr>
      <w:tabs>
        <w:tab w:val="left" w:pos="993"/>
        <w:tab w:val="right" w:leader="dot" w:pos="13608"/>
      </w:tabs>
      <w:ind w:left="425"/>
    </w:pPr>
    <w:rPr>
      <w:rFonts w:cstheme="minorHAnsi"/>
      <w:bCs/>
    </w:rPr>
  </w:style>
  <w:style w:type="paragraph" w:styleId="Sumrio5">
    <w:name w:val="toc 5"/>
    <w:basedOn w:val="Normal"/>
    <w:next w:val="Normal"/>
    <w:autoRedefine/>
    <w:unhideWhenUsed/>
    <w:rsid w:val="006F32CC"/>
    <w:pPr>
      <w:ind w:left="480"/>
    </w:pPr>
    <w:rPr>
      <w:rFonts w:cstheme="minorHAnsi"/>
      <w:sz w:val="20"/>
    </w:rPr>
  </w:style>
  <w:style w:type="paragraph" w:styleId="Sumrio6">
    <w:name w:val="toc 6"/>
    <w:basedOn w:val="Normal"/>
    <w:next w:val="Normal"/>
    <w:autoRedefine/>
    <w:unhideWhenUsed/>
    <w:rsid w:val="006F32CC"/>
    <w:pPr>
      <w:ind w:left="640"/>
    </w:pPr>
    <w:rPr>
      <w:rFonts w:cstheme="minorHAnsi"/>
      <w:sz w:val="20"/>
    </w:rPr>
  </w:style>
  <w:style w:type="paragraph" w:styleId="Sumrio7">
    <w:name w:val="toc 7"/>
    <w:basedOn w:val="Normal"/>
    <w:next w:val="Normal"/>
    <w:autoRedefine/>
    <w:unhideWhenUsed/>
    <w:rsid w:val="006F32CC"/>
    <w:pPr>
      <w:ind w:left="800"/>
    </w:pPr>
    <w:rPr>
      <w:rFonts w:cstheme="minorHAnsi"/>
      <w:sz w:val="20"/>
    </w:rPr>
  </w:style>
  <w:style w:type="paragraph" w:styleId="Sumrio8">
    <w:name w:val="toc 8"/>
    <w:basedOn w:val="Normal"/>
    <w:next w:val="Normal"/>
    <w:autoRedefine/>
    <w:unhideWhenUsed/>
    <w:rsid w:val="006F32CC"/>
    <w:pPr>
      <w:ind w:left="960"/>
    </w:pPr>
    <w:rPr>
      <w:rFonts w:cstheme="minorHAnsi"/>
      <w:sz w:val="20"/>
    </w:rPr>
  </w:style>
  <w:style w:type="paragraph" w:styleId="Sumrio9">
    <w:name w:val="toc 9"/>
    <w:basedOn w:val="Normal"/>
    <w:next w:val="Normal"/>
    <w:autoRedefine/>
    <w:unhideWhenUsed/>
    <w:rsid w:val="006F32CC"/>
    <w:pPr>
      <w:ind w:left="1120"/>
    </w:pPr>
    <w:rPr>
      <w:rFonts w:cstheme="minorHAnsi"/>
      <w:sz w:val="20"/>
    </w:rPr>
  </w:style>
  <w:style w:type="character" w:styleId="TextodoEspaoReservado">
    <w:name w:val="Placeholder Text"/>
    <w:basedOn w:val="Fontepargpadro"/>
    <w:uiPriority w:val="99"/>
    <w:semiHidden/>
    <w:rsid w:val="00AF13CF"/>
    <w:rPr>
      <w:color w:val="808080"/>
    </w:rPr>
  </w:style>
  <w:style w:type="character" w:customStyle="1" w:styleId="Ttulo4Char">
    <w:name w:val="Título 4 Char"/>
    <w:basedOn w:val="Fontepargpadro"/>
    <w:link w:val="Ttulo4"/>
    <w:rsid w:val="00063AE1"/>
    <w:rPr>
      <w:rFonts w:asciiTheme="minorHAnsi" w:eastAsiaTheme="majorEastAsia" w:hAnsiTheme="minorHAnsi" w:cstheme="majorBidi"/>
      <w:b/>
      <w:iCs/>
      <w:sz w:val="24"/>
      <w:szCs w:val="24"/>
    </w:rPr>
  </w:style>
  <w:style w:type="paragraph" w:styleId="PargrafodaLista">
    <w:name w:val="List Paragraph"/>
    <w:basedOn w:val="Normal"/>
    <w:uiPriority w:val="34"/>
    <w:rsid w:val="00CA1093"/>
    <w:pPr>
      <w:ind w:left="720"/>
      <w:contextualSpacing/>
    </w:pPr>
  </w:style>
  <w:style w:type="character" w:styleId="Refdecomentrio">
    <w:name w:val="annotation reference"/>
    <w:basedOn w:val="Fontepargpadro"/>
    <w:semiHidden/>
    <w:unhideWhenUsed/>
    <w:rsid w:val="00C67DF1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67DF1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67DF1"/>
    <w:rPr>
      <w:rFonts w:ascii="Arial" w:hAnsi="Arial"/>
      <w:lang w:val="nl-NL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67D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67DF1"/>
    <w:rPr>
      <w:rFonts w:ascii="Arial" w:hAnsi="Arial"/>
      <w:b/>
      <w:bCs/>
      <w:lang w:val="nl-NL"/>
    </w:rPr>
  </w:style>
  <w:style w:type="character" w:customStyle="1" w:styleId="Ttulo3Char">
    <w:name w:val="Título 3 Char"/>
    <w:basedOn w:val="Fontepargpadro"/>
    <w:link w:val="Ttulo3"/>
    <w:rsid w:val="00063AE1"/>
    <w:rPr>
      <w:rFonts w:ascii="Calibri" w:eastAsiaTheme="majorEastAsia" w:hAnsi="Calibri" w:cs="Arial"/>
      <w:b/>
      <w:bCs/>
      <w:sz w:val="24"/>
      <w:szCs w:val="24"/>
      <w:lang w:val="nl-NL" w:eastAsia="nl-NL"/>
    </w:rPr>
  </w:style>
  <w:style w:type="paragraph" w:customStyle="1" w:styleId="HeaderandFooter">
    <w:name w:val="Header and Footer"/>
    <w:basedOn w:val="Normal"/>
    <w:link w:val="HeaderandFooterChar"/>
    <w:qFormat/>
    <w:rsid w:val="00522235"/>
    <w:pPr>
      <w:tabs>
        <w:tab w:val="right" w:pos="14742"/>
      </w:tabs>
      <w:jc w:val="right"/>
    </w:pPr>
    <w:rPr>
      <w:rFonts w:cs="Calibri"/>
      <w:sz w:val="18"/>
      <w:szCs w:val="18"/>
    </w:rPr>
  </w:style>
  <w:style w:type="character" w:customStyle="1" w:styleId="HeaderandFooterChar">
    <w:name w:val="Header and Footer Char"/>
    <w:basedOn w:val="Fontepargpadro"/>
    <w:link w:val="HeaderandFooter"/>
    <w:rsid w:val="00522235"/>
    <w:rPr>
      <w:rFonts w:asciiTheme="minorHAnsi" w:hAnsiTheme="minorHAnsi" w:cs="Calibri"/>
      <w:sz w:val="18"/>
      <w:szCs w:val="18"/>
    </w:rPr>
  </w:style>
  <w:style w:type="paragraph" w:customStyle="1" w:styleId="TOCNormal">
    <w:name w:val="TOC Normal"/>
    <w:basedOn w:val="Sumrio1"/>
    <w:link w:val="TOCNormalChar"/>
    <w:qFormat/>
    <w:rsid w:val="004F54A4"/>
  </w:style>
  <w:style w:type="character" w:customStyle="1" w:styleId="Sumrio1Char">
    <w:name w:val="Sumário 1 Char"/>
    <w:basedOn w:val="Fontepargpadro"/>
    <w:link w:val="Sumrio1"/>
    <w:uiPriority w:val="39"/>
    <w:rsid w:val="009B2629"/>
    <w:rPr>
      <w:rFonts w:ascii="Calibri" w:hAnsi="Calibri"/>
      <w:bCs/>
      <w:sz w:val="22"/>
      <w:szCs w:val="24"/>
      <w:lang w:val="nl-NL"/>
    </w:rPr>
  </w:style>
  <w:style w:type="character" w:customStyle="1" w:styleId="TOCNormalChar">
    <w:name w:val="TOC Normal Char"/>
    <w:basedOn w:val="Sumrio1Char"/>
    <w:link w:val="TOCNormal"/>
    <w:rsid w:val="004F54A4"/>
    <w:rPr>
      <w:rFonts w:ascii="Calibri" w:hAnsi="Calibri"/>
      <w:bCs/>
      <w:sz w:val="22"/>
      <w:szCs w:val="24"/>
      <w:lang w:val="nl-NL"/>
    </w:rPr>
  </w:style>
  <w:style w:type="character" w:customStyle="1" w:styleId="Ttulo5Char">
    <w:name w:val="Título 5 Char"/>
    <w:basedOn w:val="Fontepargpadro"/>
    <w:link w:val="Ttulo5"/>
    <w:semiHidden/>
    <w:rsid w:val="00063AE1"/>
    <w:rPr>
      <w:rFonts w:asciiTheme="majorHAnsi" w:eastAsiaTheme="majorEastAsia" w:hAnsiTheme="majorHAnsi" w:cstheme="majorBidi"/>
      <w:color w:val="004B78" w:themeColor="accent1" w:themeShade="BF"/>
      <w:sz w:val="22"/>
      <w:lang w:val="nl-NL"/>
    </w:rPr>
  </w:style>
  <w:style w:type="character" w:customStyle="1" w:styleId="Ttulo6Char">
    <w:name w:val="Título 6 Char"/>
    <w:basedOn w:val="Fontepargpadro"/>
    <w:link w:val="Ttulo6"/>
    <w:semiHidden/>
    <w:rsid w:val="00063AE1"/>
    <w:rPr>
      <w:rFonts w:asciiTheme="majorHAnsi" w:eastAsiaTheme="majorEastAsia" w:hAnsiTheme="majorHAnsi" w:cstheme="majorBidi"/>
      <w:color w:val="003250" w:themeColor="accent1" w:themeShade="7F"/>
      <w:sz w:val="22"/>
      <w:lang w:val="nl-NL"/>
    </w:rPr>
  </w:style>
  <w:style w:type="character" w:customStyle="1" w:styleId="Ttulo8Char">
    <w:name w:val="Título 8 Char"/>
    <w:basedOn w:val="Fontepargpadro"/>
    <w:link w:val="Ttulo8"/>
    <w:semiHidden/>
    <w:rsid w:val="00063AE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l-NL"/>
    </w:rPr>
  </w:style>
  <w:style w:type="character" w:customStyle="1" w:styleId="Ttulo9Char">
    <w:name w:val="Título 9 Char"/>
    <w:basedOn w:val="Fontepargpadro"/>
    <w:link w:val="Ttulo9"/>
    <w:semiHidden/>
    <w:rsid w:val="00063A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l-NL"/>
    </w:rPr>
  </w:style>
  <w:style w:type="paragraph" w:customStyle="1" w:styleId="Guidance">
    <w:name w:val="Guidance"/>
    <w:basedOn w:val="Normal"/>
    <w:link w:val="GuidanceChar"/>
    <w:uiPriority w:val="1"/>
    <w:qFormat/>
    <w:rsid w:val="00D840AF"/>
    <w:rPr>
      <w:rFonts w:ascii="Calibri" w:hAnsi="Calibri"/>
      <w:color w:val="800080"/>
    </w:rPr>
  </w:style>
  <w:style w:type="character" w:customStyle="1" w:styleId="GuidanceChar">
    <w:name w:val="Guidance Char"/>
    <w:basedOn w:val="Fontepargpadro"/>
    <w:link w:val="Guidance"/>
    <w:uiPriority w:val="1"/>
    <w:rsid w:val="00D840AF"/>
    <w:rPr>
      <w:rFonts w:ascii="Calibri" w:hAnsi="Calibri"/>
      <w:color w:val="800080"/>
      <w:sz w:val="22"/>
    </w:rPr>
  </w:style>
  <w:style w:type="paragraph" w:styleId="SemEspaamento">
    <w:name w:val="No Spacing"/>
    <w:basedOn w:val="Normal"/>
    <w:uiPriority w:val="1"/>
    <w:qFormat/>
    <w:rsid w:val="003101D8"/>
    <w:rPr>
      <w:rFonts w:ascii="Arial" w:eastAsiaTheme="minorHAnsi" w:hAnsi="Arial"/>
      <w:sz w:val="20"/>
    </w:rPr>
  </w:style>
  <w:style w:type="paragraph" w:customStyle="1" w:styleId="EndofDocument">
    <w:name w:val="End of Document"/>
    <w:basedOn w:val="Normal"/>
    <w:qFormat/>
    <w:rsid w:val="00AD7CC0"/>
    <w:pPr>
      <w:shd w:val="clear" w:color="auto" w:fill="0070C0"/>
      <w:spacing w:before="240" w:after="240"/>
      <w:jc w:val="center"/>
    </w:pPr>
    <w:rPr>
      <w:rFonts w:ascii="Arial" w:eastAsiaTheme="minorHAnsi" w:hAnsi="Arial" w:cstheme="minorBidi"/>
      <w:b/>
      <w:color w:val="FFFFFF" w:themeColor="background1"/>
      <w:sz w:val="20"/>
      <w:szCs w:val="22"/>
    </w:rPr>
  </w:style>
  <w:style w:type="paragraph" w:styleId="Reviso">
    <w:name w:val="Revision"/>
    <w:hidden/>
    <w:uiPriority w:val="99"/>
    <w:semiHidden/>
    <w:rsid w:val="0074238E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08031\OneDrive%20-%20Philips\Documents\My%20Work\In%202022\22_01_QMS\22_01_01_PEPFs\02_MS-QMS%20Portal\Legacy%20QMS%20Assest%20Mapping\99%20Porting%20to%20ARIS%20Template\T%20of%20T\04_T%204%20Electronic%20T_Word%20PE_006285%20v4%20for%20EMR%20&amp;%20CM%20w%20Record%20ID_EnSpPo_wEnglish%20H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987F0-DFDA-47E2-BD55-DD83A9475EFC}"/>
      </w:docPartPr>
      <w:docPartBody>
        <w:p w:rsidR="00EB096D" w:rsidRDefault="00683049">
          <w:r w:rsidRPr="00E739FB">
            <w:rPr>
              <w:rStyle w:val="TextodoEspaoReservado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49"/>
    <w:rsid w:val="00385876"/>
    <w:rsid w:val="00683049"/>
    <w:rsid w:val="007E00EC"/>
    <w:rsid w:val="00EB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304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ilips Colors 3.0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6A1"/>
      </a:accent1>
      <a:accent2>
        <a:srgbClr val="1E9D8B"/>
      </a:accent2>
      <a:accent3>
        <a:srgbClr val="5B8F22"/>
      </a:accent3>
      <a:accent4>
        <a:srgbClr val="E98300"/>
      </a:accent4>
      <a:accent5>
        <a:srgbClr val="EC4371"/>
      </a:accent5>
      <a:accent6>
        <a:srgbClr val="9E2DB1"/>
      </a:accent6>
      <a:hlink>
        <a:srgbClr val="0089C4"/>
      </a:hlink>
      <a:folHlink>
        <a:srgbClr val="631D7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fc2ea5-dcb8-4735-bd8f-b48d43f745b6" xsi:nil="true"/>
    <lcf76f155ced4ddcb4097134ff3c332f xmlns="38d06549-d94f-4717-ae8d-6e11192ce4ae">
      <Terms xmlns="http://schemas.microsoft.com/office/infopath/2007/PartnerControls"/>
    </lcf76f155ced4ddcb4097134ff3c332f>
    <DocumentType xmlns="38d06549-d94f-4717-ae8d-6e11192ce4ae">template</DocumentType>
    <Language xmlns="38d06549-d94f-4717-ae8d-6e11192ce4ae">
      <Value>PT</Value>
    </Language>
    <Product_x002d_Solution xmlns="38d06549-d94f-4717-ae8d-6e11192ce4ae">
      <Value>EMR</Value>
    </Product_x002d_Solution>
    <DocumentAuthor xmlns="38d06549-d94f-4717-ae8d-6e11192ce4ae">
      <UserInfo>
        <DisplayName>Gabrielle.Gorisch@philips.com</DisplayName>
        <AccountId>25</AccountId>
        <AccountType/>
      </UserInfo>
    </DocumentAuthor>
    <Regulated_x002f_NonregulatedMarket xmlns="38d06549-d94f-4717-ae8d-6e11192ce4ae" xsi:nil="true"/>
    <DocumentDate xmlns="38d06549-d94f-4717-ae8d-6e11192ce4ae">2023-08-30T07:00:00+00:00</DocumentDate>
    <Workflow xmlns="38d06549-d94f-4717-ae8d-6e11192ce4ae" xsi:nil="true"/>
    <ProjectPhase xmlns="38d06549-d94f-4717-ae8d-6e11192ce4ae" xsi:nil="true"/>
    <QMS_x002f_BMS xmlns="38d06549-d94f-4717-ae8d-6e11192ce4ae">QMS</QMS_x002f_BMS>
    <CustomerFacing xmlns="38d06549-d94f-4717-ae8d-6e11192ce4ae">false</CustomerFacing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878488099490499991A95A13838482" ma:contentTypeVersion="24" ma:contentTypeDescription="Create a new document." ma:contentTypeScope="" ma:versionID="736fde5a03e8143ec3dd457d8fa6b2ef">
  <xsd:schema xmlns:xsd="http://www.w3.org/2001/XMLSchema" xmlns:xs="http://www.w3.org/2001/XMLSchema" xmlns:p="http://schemas.microsoft.com/office/2006/metadata/properties" xmlns:ns2="38d06549-d94f-4717-ae8d-6e11192ce4ae" xmlns:ns3="aefc2ea5-dcb8-4735-bd8f-b48d43f745b6" targetNamespace="http://schemas.microsoft.com/office/2006/metadata/properties" ma:root="true" ma:fieldsID="b637530bf7882b626997f3b6efc12d67" ns2:_="" ns3:_="">
    <xsd:import namespace="38d06549-d94f-4717-ae8d-6e11192ce4ae"/>
    <xsd:import namespace="aefc2ea5-dcb8-4735-bd8f-b48d43f745b6"/>
    <xsd:element name="properties">
      <xsd:complexType>
        <xsd:sequence>
          <xsd:element name="documentManagement">
            <xsd:complexType>
              <xsd:all>
                <xsd:element ref="ns2:Product_x002d_Solution" minOccurs="0"/>
                <xsd:element ref="ns2:ProjectPhase" minOccurs="0"/>
                <xsd:element ref="ns2:DocumentType" minOccurs="0"/>
                <xsd:element ref="ns2:QMS_x002f_BMS" minOccurs="0"/>
                <xsd:element ref="ns2:Regulated_x002f_NonregulatedMarket" minOccurs="0"/>
                <xsd:element ref="ns2:Language" minOccurs="0"/>
                <xsd:element ref="ns2:CustomerFacing" minOccurs="0"/>
                <xsd:element ref="ns2:DocumentAuthor" minOccurs="0"/>
                <xsd:element ref="ns2:DocumentDate" minOccurs="0"/>
                <xsd:element ref="ns2:Workflow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06549-d94f-4717-ae8d-6e11192ce4ae" elementFormDefault="qualified">
    <xsd:import namespace="http://schemas.microsoft.com/office/2006/documentManagement/types"/>
    <xsd:import namespace="http://schemas.microsoft.com/office/infopath/2007/PartnerControls"/>
    <xsd:element name="Product_x002d_Solution" ma:index="8" nillable="true" ma:displayName="Product - Solution" ma:format="Dropdown" ma:internalName="Product_x002d_Solu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MR"/>
                    <xsd:enumeration value="eCM"/>
                    <xsd:enumeration value="ICCA"/>
                    <xsd:enumeration value="VAC"/>
                    <xsd:enumeration value="All Records"/>
                    <xsd:enumeration value="General"/>
                  </xsd:restriction>
                </xsd:simpleType>
              </xsd:element>
            </xsd:sequence>
          </xsd:extension>
        </xsd:complexContent>
      </xsd:complexType>
    </xsd:element>
    <xsd:element name="ProjectPhase" ma:index="9" nillable="true" ma:displayName="Project Phase" ma:format="Dropdown" ma:internalName="ProjectPha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itiation"/>
                    <xsd:enumeration value="Planning"/>
                    <xsd:enumeration value="Execution"/>
                    <xsd:enumeration value="Monitoring &amp; Control"/>
                    <xsd:enumeration value="Closure"/>
                  </xsd:restriction>
                </xsd:simpleType>
              </xsd:element>
            </xsd:sequence>
          </xsd:extension>
        </xsd:complexContent>
      </xsd:complexType>
    </xsd:element>
    <xsd:element name="DocumentType" ma:index="10" nillable="true" ma:displayName="Document Type" ma:format="Dropdown" ma:indexed="true" ma:internalName="DocumentType">
      <xsd:simpleType>
        <xsd:restriction base="dms:Choice">
          <xsd:enumeration value="Adherence Analysis"/>
          <xsd:enumeration value="Flow"/>
          <xsd:enumeration value="Process Mapping"/>
          <xsd:enumeration value="Script"/>
          <xsd:enumeration value="Settings"/>
          <xsd:enumeration value="template"/>
          <xsd:enumeration value="Manual"/>
          <xsd:enumeration value="Guide"/>
          <xsd:enumeration value="Procedure"/>
          <xsd:enumeration value="Artifact"/>
          <xsd:enumeration value="Work Instruction"/>
          <xsd:enumeration value="Training"/>
          <xsd:enumeration value="Model"/>
          <xsd:enumeration value="FAQ"/>
          <xsd:enumeration value="Playbook"/>
          <xsd:enumeration value="Statement of Work"/>
          <xsd:enumeration value="Video"/>
        </xsd:restriction>
      </xsd:simpleType>
    </xsd:element>
    <xsd:element name="QMS_x002f_BMS" ma:index="11" nillable="true" ma:displayName="QMS/ BMS" ma:format="Dropdown" ma:internalName="QMS_x002f_BMS">
      <xsd:simpleType>
        <xsd:restriction base="dms:Choice">
          <xsd:enumeration value="QMS"/>
          <xsd:enumeration value="BMS"/>
        </xsd:restriction>
      </xsd:simpleType>
    </xsd:element>
    <xsd:element name="Regulated_x002f_NonregulatedMarket" ma:index="12" nillable="true" ma:displayName="Regulated / Non regulated Market" ma:format="Dropdown" ma:internalName="Regulated_x002f_NonregulatedMarke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Regulated"/>
                    <xsd:enumeration value="Non Regulated"/>
                  </xsd:restriction>
                </xsd:simpleType>
              </xsd:element>
            </xsd:sequence>
          </xsd:extension>
        </xsd:complexContent>
      </xsd:complexType>
    </xsd:element>
    <xsd:element name="Language" ma:index="13" nillable="true" ma:displayName="Language" ma:format="Dropdown" ma:internalName="Langu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"/>
                    <xsd:enumeration value="PT"/>
                    <xsd:enumeration value="ES"/>
                  </xsd:restriction>
                </xsd:simpleType>
              </xsd:element>
            </xsd:sequence>
          </xsd:extension>
        </xsd:complexContent>
      </xsd:complexType>
    </xsd:element>
    <xsd:element name="CustomerFacing" ma:index="14" nillable="true" ma:displayName="Customer Facing" ma:default="0" ma:format="Dropdown" ma:internalName="CustomerFacing">
      <xsd:simpleType>
        <xsd:restriction base="dms:Boolean"/>
      </xsd:simpleType>
    </xsd:element>
    <xsd:element name="DocumentAuthor" ma:index="15" nillable="true" ma:displayName="Document Author" ma:format="Dropdown" ma:list="UserInfo" ma:SharePointGroup="0" ma:internalName="DocumentAutho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Date" ma:index="16" nillable="true" ma:displayName="Document Date" ma:format="DateOnly" ma:internalName="DocumentDate">
      <xsd:simpleType>
        <xsd:restriction base="dms:DateTime"/>
      </xsd:simpleType>
    </xsd:element>
    <xsd:element name="Workflow" ma:index="17" nillable="true" ma:displayName="Workflow" ma:format="Dropdown" ma:internalName="Workflow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mission"/>
                    <xsd:enumeration value="Audit"/>
                    <xsd:enumeration value="Autorization"/>
                    <xsd:enumeration value="Blood Bank"/>
                    <xsd:enumeration value="Billing"/>
                    <xsd:enumeration value="CCAW"/>
                    <xsd:enumeration value="Contact Center"/>
                    <xsd:enumeration value="Call Center"/>
                    <xsd:enumeration value="Emergency and Urgency Care"/>
                    <xsd:enumeration value="HAIs"/>
                    <xsd:enumeration value="Image Center"/>
                    <xsd:enumeration value="Inpatients"/>
                    <xsd:enumeration value="Laboratory"/>
                    <xsd:enumeration value="Maintenace"/>
                    <xsd:enumeration value="Nutrition (clinical and diet map)"/>
                    <xsd:enumeration value="Outpatients"/>
                    <xsd:enumeration value="Pharmacy"/>
                    <xsd:enumeration value="Purchases"/>
                    <xsd:enumeration value="Patient Administration"/>
                    <xsd:enumeration value="PFCS"/>
                    <xsd:enumeration value="Quality"/>
                    <xsd:enumeration value="Stock"/>
                    <xsd:enumeration value="Surgical Process"/>
                    <xsd:enumeration value="Surgical Process (hemodinamics)"/>
                    <xsd:enumeration value="Sterile Material Center"/>
                    <xsd:enumeration value="Treasury"/>
                    <xsd:enumeration value="VAC"/>
                    <xsd:enumeration value="Warehouse"/>
                    <xsd:enumeration value="Admissão"/>
                    <xsd:enumeration value="Agenda"/>
                    <xsd:enumeration value="Almoxarifado"/>
                    <xsd:enumeration value="Ambulatório"/>
                    <xsd:enumeration value="Autorização"/>
                    <xsd:enumeration value="Auditoria"/>
                    <xsd:enumeration value="Administração do Paciente"/>
                    <xsd:enumeration value="Banco de Sangue"/>
                    <xsd:enumeration value="SCIH"/>
                    <xsd:enumeration value="CDI"/>
                    <xsd:enumeration value="Centro Cirúrgico"/>
                    <xsd:enumeration value="CME"/>
                    <xsd:enumeration value="Compras"/>
                    <xsd:enumeration value="Contabilidade"/>
                    <xsd:enumeration value="Estoque"/>
                    <xsd:enumeration value="Faturamento"/>
                    <xsd:enumeration value="Financeiro"/>
                    <xsd:enumeration value="Farmácia"/>
                    <xsd:enumeration value="Gestão de Vagas"/>
                    <xsd:enumeration value="Hospitalidade"/>
                    <xsd:enumeration value="Higenização"/>
                    <xsd:enumeration value="Internação"/>
                    <xsd:enumeration value="Laboratório"/>
                    <xsd:enumeration value="Manutenção"/>
                    <xsd:enumeration value="Nutrição Clínica"/>
                    <xsd:enumeration value="Oftalmologia"/>
                    <xsd:enumeration value="Patrimônio"/>
                    <xsd:enumeration value="Pronto Atendimento"/>
                    <xsd:enumeration value="Qualidade"/>
                    <xsd:enumeration value="Rouparia"/>
                    <xsd:enumeration value="SAC"/>
                    <xsd:enumeration value="Suprimentos"/>
                    <xsd:enumeration value="Tesouraria"/>
                    <xsd:enumeration value="Visitas"/>
                    <xsd:enumeration value="OPME"/>
                    <xsd:enumeration value="OPS"/>
                    <xsd:enumeration value="Controle de Contratos"/>
                    <xsd:enumeration value="Oncologia"/>
                    <xsd:enumeration value="Jornada do Paciente"/>
                    <xsd:enumeration value="Linha de Cuidados"/>
                    <xsd:enumeration value="Configuração"/>
                    <xsd:enumeration value="Configuration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c2ea5-dcb8-4735-bd8f-b48d43f745b6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e1b56418-2b4d-4138-b7a6-2aa9f088dd87}" ma:internalName="TaxCatchAll" ma:showField="CatchAllData" ma:web="aefc2ea5-dcb8-4735-bd8f-b48d43f74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haredContentType xmlns="Microsoft.SharePoint.Taxonomy.ContentTypeSync" SourceId="e40374fb-a6cc-4854-989f-c1d94a7967ee" ContentTypeId="0x01" PreviousValue="false"/>
</file>

<file path=customXml/itemProps1.xml><?xml version="1.0" encoding="utf-8"?>
<ds:datastoreItem xmlns:ds="http://schemas.openxmlformats.org/officeDocument/2006/customXml" ds:itemID="{3679D502-BB66-4A33-B9A2-1E08DB2B1D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D947C5-5013-47EF-87CD-E2A1CC990A00}">
  <ds:schemaRefs>
    <ds:schemaRef ds:uri="http://schemas.microsoft.com/office/2006/metadata/properties"/>
    <ds:schemaRef ds:uri="http://schemas.microsoft.com/office/infopath/2007/PartnerControls"/>
    <ds:schemaRef ds:uri="aefc2ea5-dcb8-4735-bd8f-b48d43f745b6"/>
    <ds:schemaRef ds:uri="38d06549-d94f-4717-ae8d-6e11192ce4ae"/>
  </ds:schemaRefs>
</ds:datastoreItem>
</file>

<file path=customXml/itemProps3.xml><?xml version="1.0" encoding="utf-8"?>
<ds:datastoreItem xmlns:ds="http://schemas.openxmlformats.org/officeDocument/2006/customXml" ds:itemID="{E2B7A107-2727-4520-9183-BED94677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d06549-d94f-4717-ae8d-6e11192ce4ae"/>
    <ds:schemaRef ds:uri="aefc2ea5-dcb8-4735-bd8f-b48d43f74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9193A7-A4FD-4C03-B34E-80A52FCB9B5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E24009F-C7AA-48A4-BD01-2360920BF5F6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04_T 4 Electronic T_Word PE_006285 v4 for EMR &amp; CM w Record ID_EnSpPo_wEnglish HF</Template>
  <TotalTime>1</TotalTime>
  <Pages>4</Pages>
  <Words>295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MS-QMS Template for electronic templates</vt:lpstr>
    </vt:vector>
  </TitlesOfParts>
  <Company>Philips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MS-QMS Template for electronic templates</dc:title>
  <dc:creator>Philips</dc:creator>
  <cp:lastModifiedBy>Adam Leonard Lacerda de Souza</cp:lastModifiedBy>
  <cp:revision>2</cp:revision>
  <cp:lastPrinted>2008-10-31T16:37:00Z</cp:lastPrinted>
  <dcterms:created xsi:type="dcterms:W3CDTF">2026-02-13T13:51:00Z</dcterms:created>
  <dcterms:modified xsi:type="dcterms:W3CDTF">2026-02-13T13:51:00Z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al date">
    <vt:lpwstr>31-May-2023</vt:lpwstr>
  </property>
  <property fmtid="{D5CDD505-2E9C-101B-9397-08002B2CF9AE}" pid="3" name="Approval year">
    <vt:lpwstr>2023</vt:lpwstr>
  </property>
  <property fmtid="{D5CDD505-2E9C-101B-9397-08002B2CF9AE}" pid="4" name="ContentTypeId">
    <vt:lpwstr>0x01010032878488099490499991A95A13838482</vt:lpwstr>
  </property>
  <property fmtid="{D5CDD505-2E9C-101B-9397-08002B2CF9AE}" pid="5" name="Document Id">
    <vt:lpwstr>40001000064</vt:lpwstr>
  </property>
  <property fmtid="{D5CDD505-2E9C-101B-9397-08002B2CF9AE}" pid="6" name="Document name">
    <vt:lpwstr>Project Change Control</vt:lpwstr>
  </property>
  <property fmtid="{D5CDD505-2E9C-101B-9397-08002B2CF9AE}" pid="7" name="Document name Portuguese (Brazil)">
    <vt:lpwstr>Controle de Mudanças do Projeto</vt:lpwstr>
  </property>
  <property fmtid="{D5CDD505-2E9C-101B-9397-08002B2CF9AE}" pid="8" name="Document name Spanish">
    <vt:lpwstr>Control de cambio del Proyecto</vt:lpwstr>
  </property>
  <property fmtid="{D5CDD505-2E9C-101B-9397-08002B2CF9AE}" pid="9" name="MediaServiceImageTags">
    <vt:lpwstr/>
  </property>
  <property fmtid="{D5CDD505-2E9C-101B-9397-08002B2CF9AE}" pid="10" name="Status">
    <vt:lpwstr>Approved</vt:lpwstr>
  </property>
  <property fmtid="{D5CDD505-2E9C-101B-9397-08002B2CF9AE}" pid="11" name="Template Id">
    <vt:lpwstr>40001000064</vt:lpwstr>
  </property>
  <property fmtid="{D5CDD505-2E9C-101B-9397-08002B2CF9AE}" pid="12" name="Template version">
    <vt:lpwstr>3</vt:lpwstr>
  </property>
  <property fmtid="{D5CDD505-2E9C-101B-9397-08002B2CF9AE}" pid="13" name="Version">
    <vt:lpwstr>3</vt:lpwstr>
  </property>
</Properties>
</file>